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54" w:type="dxa"/>
        <w:tblInd w:w="-594" w:type="dxa"/>
        <w:tblLayout w:type="fixed"/>
        <w:tblLook w:val="0600" w:firstRow="0" w:lastRow="0" w:firstColumn="0" w:lastColumn="0" w:noHBand="1" w:noVBand="1"/>
      </w:tblPr>
      <w:tblGrid>
        <w:gridCol w:w="5126"/>
        <w:gridCol w:w="5428"/>
      </w:tblGrid>
      <w:tr w:rsidR="00E342DA" w14:paraId="54012C9A" w14:textId="77777777" w:rsidTr="00A92B24">
        <w:trPr>
          <w:trHeight w:val="3756"/>
        </w:trPr>
        <w:tc>
          <w:tcPr>
            <w:tcW w:w="5126" w:type="dxa"/>
          </w:tcPr>
          <w:sdt>
            <w:sdtPr>
              <w:rPr>
                <w:rFonts w:asciiTheme="minorHAnsi" w:eastAsiaTheme="minorEastAsia" w:hAnsiTheme="minorHAnsi" w:cs="Times New Roman (Body CS)"/>
                <w:caps w:val="0"/>
                <w:noProof w:val="0"/>
                <w:color w:val="auto"/>
                <w:kern w:val="0"/>
                <w:sz w:val="20"/>
                <w:szCs w:val="24"/>
              </w:rPr>
              <w:id w:val="-1723053496"/>
              <w:placeholder>
                <w:docPart w:val="EED3E76A24A9416693F3B02824E7EAFD"/>
              </w:placeholder>
              <w15:appearance w15:val="hidden"/>
            </w:sdtPr>
            <w:sdtEndPr/>
            <w:sdtContent>
              <w:p w14:paraId="62AFF1C7" w14:textId="26935A75" w:rsidR="0069300D" w:rsidRPr="001F57F7" w:rsidRDefault="0069300D" w:rsidP="00A92B24">
                <w:pPr>
                  <w:pStyle w:val="Title"/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40"/>
                  </w:rPr>
                </w:pPr>
                <w:r w:rsidRPr="001F57F7">
                  <w:rPr>
                    <w:rFonts w:asciiTheme="minorHAnsi" w:hAnsiTheme="minorHAnsi"/>
                    <w:color w:val="082340"/>
                    <w:sz w:val="36"/>
                    <w:szCs w:val="40"/>
                  </w:rPr>
                  <w:t>Name:</w:t>
                </w:r>
                <w:r w:rsidRPr="001F57F7"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40"/>
                  </w:rPr>
                  <w:t xml:space="preserve"> </w:t>
                </w:r>
              </w:p>
              <w:p w14:paraId="1580E7DE" w14:textId="4A07570C" w:rsidR="0069300D" w:rsidRPr="001F57F7" w:rsidRDefault="0069300D" w:rsidP="00A92B24">
                <w:pPr>
                  <w:spacing w:after="0" w:line="240" w:lineRule="auto"/>
                  <w:rPr>
                    <w:b/>
                    <w:bCs/>
                    <w:sz w:val="24"/>
                  </w:rPr>
                </w:pPr>
                <w:r w:rsidRPr="000167C4">
                  <w:rPr>
                    <w:sz w:val="24"/>
                  </w:rPr>
                  <w:t>Designation:</w:t>
                </w:r>
                <w:r w:rsidR="001F57F7">
                  <w:rPr>
                    <w:sz w:val="24"/>
                  </w:rPr>
                  <w:t xml:space="preserve"> </w:t>
                </w:r>
              </w:p>
              <w:p w14:paraId="0D4BE227" w14:textId="24B77F29" w:rsidR="0069300D" w:rsidRPr="001F57F7" w:rsidRDefault="0069300D" w:rsidP="00A92B24">
                <w:pPr>
                  <w:spacing w:after="0" w:line="240" w:lineRule="auto"/>
                  <w:rPr>
                    <w:b/>
                    <w:bCs/>
                    <w:sz w:val="24"/>
                  </w:rPr>
                </w:pPr>
                <w:r w:rsidRPr="00413AC9">
                  <w:rPr>
                    <w:sz w:val="24"/>
                  </w:rPr>
                  <w:t>E-mai</w:t>
                </w:r>
                <w:r w:rsidR="00B400AF">
                  <w:rPr>
                    <w:sz w:val="24"/>
                  </w:rPr>
                  <w:t>l</w:t>
                </w:r>
                <w:r w:rsidRPr="00413AC9">
                  <w:rPr>
                    <w:sz w:val="24"/>
                  </w:rPr>
                  <w:t xml:space="preserve">: </w:t>
                </w:r>
                <w:hyperlink r:id="rId10" w:history="1">
                  <w:r w:rsidRPr="001F57F7">
                    <w:rPr>
                      <w:sz w:val="24"/>
                    </w:rPr>
                    <w:t>xxxxxxxxx</w:t>
                  </w:r>
                </w:hyperlink>
              </w:p>
              <w:p w14:paraId="332FB5FB" w14:textId="11AE025D" w:rsidR="0069300D" w:rsidRPr="00413AC9" w:rsidRDefault="0069300D" w:rsidP="00A92B24">
                <w:pPr>
                  <w:spacing w:after="0" w:line="240" w:lineRule="auto"/>
                  <w:rPr>
                    <w:sz w:val="24"/>
                  </w:rPr>
                </w:pPr>
                <w:r w:rsidRPr="00413AC9">
                  <w:rPr>
                    <w:sz w:val="24"/>
                  </w:rPr>
                  <w:t xml:space="preserve">Mob. No: </w:t>
                </w:r>
                <w:r>
                  <w:rPr>
                    <w:sz w:val="24"/>
                  </w:rPr>
                  <w:t xml:space="preserve">+91 </w:t>
                </w:r>
                <w:r w:rsidRPr="00413AC9">
                  <w:rPr>
                    <w:sz w:val="24"/>
                  </w:rPr>
                  <w:t>xxxxxxxxxx</w:t>
                </w:r>
              </w:p>
              <w:p w14:paraId="4865206C" w14:textId="77777777" w:rsidR="0069300D" w:rsidRDefault="0069300D" w:rsidP="00A92B24">
                <w:pPr>
                  <w:spacing w:after="0" w:line="240" w:lineRule="auto"/>
                  <w:rPr>
                    <w:sz w:val="24"/>
                  </w:rPr>
                </w:pPr>
                <w:r w:rsidRPr="00413AC9">
                  <w:rPr>
                    <w:sz w:val="24"/>
                  </w:rPr>
                  <w:t>Experience: xx years</w:t>
                </w:r>
              </w:p>
              <w:p w14:paraId="160FFC69" w14:textId="3BDD0599" w:rsidR="00E342DA" w:rsidRPr="0069300D" w:rsidRDefault="0069300D" w:rsidP="00A92B24">
                <w:pPr>
                  <w:spacing w:after="0" w:line="240" w:lineRule="auto"/>
                </w:pPr>
                <w:r>
                  <w:rPr>
                    <w:sz w:val="24"/>
                  </w:rPr>
                  <w:t>Location: City, Country</w:t>
                </w:r>
              </w:p>
            </w:sdtContent>
          </w:sdt>
        </w:tc>
        <w:tc>
          <w:tcPr>
            <w:tcW w:w="5428" w:type="dxa"/>
          </w:tcPr>
          <w:p w14:paraId="7E5312B2" w14:textId="26763D39" w:rsidR="00E342DA" w:rsidRDefault="0004394E" w:rsidP="00E342DA">
            <w:pPr>
              <w:ind w:right="-372"/>
            </w:pPr>
            <w:r>
              <w:rPr>
                <w:noProof/>
                <w:color w:val="B0B321" w:themeColor="accent1" w:themeShade="BF"/>
                <w:sz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A239EB" wp14:editId="4A2956B7">
                      <wp:simplePos x="0" y="0"/>
                      <wp:positionH relativeFrom="column">
                        <wp:posOffset>1675130</wp:posOffset>
                      </wp:positionH>
                      <wp:positionV relativeFrom="paragraph">
                        <wp:posOffset>123825</wp:posOffset>
                      </wp:positionV>
                      <wp:extent cx="1638300" cy="1760220"/>
                      <wp:effectExtent l="0" t="0" r="19050" b="114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17602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522F" w14:textId="2EF0999A" w:rsidR="0055694F" w:rsidRDefault="0055694F" w:rsidP="0055694F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Please add Passport size photograph here</w:t>
                                  </w:r>
                                  <w:r w:rsidR="0004394E">
                                    <w:rPr>
                                      <w:lang w:val="en-GB"/>
                                    </w:rPr>
                                    <w:t>.</w:t>
                                  </w:r>
                                </w:p>
                                <w:p w14:paraId="4C0743CF" w14:textId="77777777" w:rsidR="0004394E" w:rsidRDefault="0055694F" w:rsidP="0004394E">
                                  <w:pPr>
                                    <w:spacing w:before="0" w:after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 w:rsidRPr="0055694F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 xml:space="preserve">*In formal attire </w:t>
                                  </w:r>
                                </w:p>
                                <w:p w14:paraId="0A1AB80E" w14:textId="2E569E65" w:rsidR="0055694F" w:rsidRPr="0055694F" w:rsidRDefault="0004394E" w:rsidP="0004394E">
                                  <w:pPr>
                                    <w:spacing w:before="0" w:after="0"/>
                                    <w:jc w:val="center"/>
                                    <w:rPr>
                                      <w:b/>
                                      <w:bCs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>with</w:t>
                                  </w:r>
                                  <w:r w:rsidR="0055694F" w:rsidRPr="0055694F">
                                    <w:rPr>
                                      <w:b/>
                                      <w:bCs/>
                                      <w:lang w:val="en-GB"/>
                                    </w:rPr>
                                    <w:t xml:space="preserve"> plain/white background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A239EB" id="Rectangle 3" o:spid="_x0000_s1026" style="position:absolute;margin-left:131.9pt;margin-top:9.75pt;width:129pt;height:13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" fillcolor="white [3201]" strokecolor="black [3200]" strokeweight="2pt">
                      <v:textbox>
                        <w:txbxContent>
                          <w:p w14:paraId="7885522F" w14:textId="2EF0999A" w:rsidR="0055694F" w:rsidRDefault="0055694F" w:rsidP="0055694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Please add Passport size photograph here</w:t>
                            </w:r>
                            <w:r w:rsidR="0004394E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4C0743CF" w14:textId="77777777" w:rsidR="0004394E" w:rsidRDefault="0055694F" w:rsidP="0004394E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55694F">
                              <w:rPr>
                                <w:b/>
                                <w:bCs/>
                                <w:lang w:val="en-GB"/>
                              </w:rPr>
                              <w:t xml:space="preserve">*In formal attire </w:t>
                            </w:r>
                          </w:p>
                          <w:p w14:paraId="0A1AB80E" w14:textId="2E569E65" w:rsidR="0055694F" w:rsidRPr="0055694F" w:rsidRDefault="0004394E" w:rsidP="0004394E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with</w:t>
                            </w:r>
                            <w:r w:rsidR="0055694F" w:rsidRPr="0055694F">
                              <w:rPr>
                                <w:b/>
                                <w:bCs/>
                                <w:lang w:val="en-GB"/>
                              </w:rPr>
                              <w:t xml:space="preserve"> plain/white background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9995"/>
      </w:tblGrid>
      <w:tr w:rsidR="00ED1E1E" w14:paraId="26C0A5F1" w14:textId="77777777" w:rsidTr="00A92B24">
        <w:tc>
          <w:tcPr>
            <w:tcW w:w="10440" w:type="dxa"/>
            <w:gridSpan w:val="2"/>
            <w:shd w:val="clear" w:color="auto" w:fill="auto"/>
          </w:tcPr>
          <w:p w14:paraId="72439BE5" w14:textId="7B0523C8" w:rsidR="004F2F32" w:rsidRPr="001F57F7" w:rsidRDefault="00EC7B1B" w:rsidP="00A92B24">
            <w:pPr>
              <w:pStyle w:val="Heading1"/>
              <w:ind w:left="90"/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</w:pPr>
            <w:sdt>
              <w:sdtPr>
                <w:rPr>
                  <w:rFonts w:ascii="Anek Devanagari SemiBold" w:hAnsi="Anek Devanagari SemiBold" w:cs="Anek Devanagari SemiBold"/>
                  <w:color w:val="F15B40"/>
                  <w:sz w:val="28"/>
                  <w:szCs w:val="36"/>
                </w:rPr>
                <w:id w:val="401958542"/>
                <w:placeholder>
                  <w:docPart w:val="B9938BD4393D4DD2A138B47B8ACBC8FA"/>
                </w:placeholder>
                <w15:appearance w15:val="hidden"/>
              </w:sdtPr>
              <w:sdtEndPr/>
              <w:sdtContent>
                <w:r w:rsidR="00A92B24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 xml:space="preserve">    </w:t>
                </w:r>
                <w:r w:rsidR="0069300D"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Professional Summary</w:t>
                </w:r>
              </w:sdtContent>
            </w:sdt>
            <w:r w:rsidR="00E342DA" w:rsidRPr="00482827"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  <w:t xml:space="preserve"> </w:t>
            </w:r>
          </w:p>
        </w:tc>
      </w:tr>
      <w:tr w:rsidR="00983B96" w14:paraId="66D3DE77" w14:textId="77777777" w:rsidTr="00A92B24">
        <w:tc>
          <w:tcPr>
            <w:tcW w:w="445" w:type="dxa"/>
            <w:shd w:val="clear" w:color="auto" w:fill="auto"/>
          </w:tcPr>
          <w:p w14:paraId="47AACADE" w14:textId="5C40042A" w:rsidR="00983B96" w:rsidRDefault="00EC7B1B" w:rsidP="008B33BD">
            <w:sdt>
              <w:sdtPr>
                <w:id w:val="91420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bottom w:val="single" w:sz="8" w:space="0" w:color="E99D93" w:themeColor="accent6"/>
            </w:tcBorders>
            <w:shd w:val="clear" w:color="auto" w:fill="auto"/>
          </w:tcPr>
          <w:p w14:paraId="7E3588F3" w14:textId="4A5C1840" w:rsidR="00983B96" w:rsidRPr="00482827" w:rsidRDefault="00B400AF" w:rsidP="000069FB">
            <w:r w:rsidRPr="00B400AF">
              <w:t xml:space="preserve">Overall, </w:t>
            </w:r>
            <w:r w:rsidR="00EE3D43" w:rsidRPr="00482827">
              <w:rPr>
                <w:b/>
                <w:bCs/>
              </w:rPr>
              <w:t>XX</w:t>
            </w:r>
            <w:r w:rsidR="00EE3D43" w:rsidRPr="00482827">
              <w:t xml:space="preserve"> years of IT experience in Software Design, Development of various client/server and </w:t>
            </w:r>
            <w:r w:rsidRPr="00482827">
              <w:t>web-based</w:t>
            </w:r>
            <w:r w:rsidR="00EE3D43" w:rsidRPr="00482827">
              <w:t xml:space="preserve"> Enterprise Applications using different tools and technologies.</w:t>
            </w:r>
          </w:p>
        </w:tc>
      </w:tr>
      <w:tr w:rsidR="00983B96" w14:paraId="64CBE1E0" w14:textId="77777777" w:rsidTr="00A92B24">
        <w:tc>
          <w:tcPr>
            <w:tcW w:w="445" w:type="dxa"/>
            <w:shd w:val="clear" w:color="auto" w:fill="auto"/>
          </w:tcPr>
          <w:p w14:paraId="09A58D5D" w14:textId="77777777" w:rsidR="00983B96" w:rsidRDefault="00EC7B1B" w:rsidP="008B33BD">
            <w:sdt>
              <w:sdtPr>
                <w:id w:val="38584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2F2CCD47" w14:textId="10963A31" w:rsidR="00ED1E1E" w:rsidRPr="00482827" w:rsidRDefault="00EE3D43" w:rsidP="000069FB">
            <w:r w:rsidRPr="00482827">
              <w:t>Experience in product development.</w:t>
            </w:r>
          </w:p>
        </w:tc>
      </w:tr>
      <w:tr w:rsidR="00ED1E1E" w14:paraId="74CAD498" w14:textId="77777777" w:rsidTr="00A92B24">
        <w:tc>
          <w:tcPr>
            <w:tcW w:w="445" w:type="dxa"/>
            <w:shd w:val="clear" w:color="auto" w:fill="auto"/>
          </w:tcPr>
          <w:p w14:paraId="7CA53A58" w14:textId="77777777" w:rsidR="00ED1E1E" w:rsidRDefault="00EC7B1B" w:rsidP="008B33BD">
            <w:sdt>
              <w:sdtPr>
                <w:id w:val="134382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69BC385A" w14:textId="186C31E7" w:rsidR="00ED1E1E" w:rsidRPr="00482827" w:rsidRDefault="00EE3D43" w:rsidP="00EE3D43">
            <w:pPr>
              <w:spacing w:before="0" w:after="0" w:line="240" w:lineRule="auto"/>
              <w:jc w:val="both"/>
              <w:rPr>
                <w:b/>
                <w:bCs/>
              </w:rPr>
            </w:pPr>
            <w:r w:rsidRPr="00482827">
              <w:t xml:space="preserve">Experience in </w:t>
            </w:r>
            <w:r w:rsidRPr="00482827">
              <w:rPr>
                <w:b/>
                <w:bCs/>
              </w:rPr>
              <w:t>Real Estate</w:t>
            </w:r>
            <w:r w:rsidRPr="00482827">
              <w:t xml:space="preserve">, </w:t>
            </w:r>
            <w:r w:rsidRPr="00482827">
              <w:rPr>
                <w:b/>
              </w:rPr>
              <w:t xml:space="preserve">Finance </w:t>
            </w:r>
            <w:r w:rsidRPr="00482827">
              <w:t xml:space="preserve">and </w:t>
            </w:r>
            <w:r w:rsidRPr="00482827">
              <w:rPr>
                <w:b/>
              </w:rPr>
              <w:t xml:space="preserve">HealthCare </w:t>
            </w:r>
            <w:r w:rsidRPr="00482827">
              <w:t>domains.</w:t>
            </w:r>
          </w:p>
        </w:tc>
      </w:tr>
      <w:tr w:rsidR="00D92A4B" w14:paraId="48DD9306" w14:textId="77777777" w:rsidTr="00A92B24">
        <w:tc>
          <w:tcPr>
            <w:tcW w:w="445" w:type="dxa"/>
            <w:shd w:val="clear" w:color="auto" w:fill="auto"/>
          </w:tcPr>
          <w:p w14:paraId="244ACDBF" w14:textId="77777777" w:rsidR="00D92A4B" w:rsidRDefault="00EC7B1B" w:rsidP="008B33BD">
            <w:pPr>
              <w:rPr>
                <w:rFonts w:ascii="MS Gothic" w:eastAsia="MS Gothic" w:hAnsi="MS Gothic"/>
              </w:rPr>
            </w:pPr>
            <w:sdt>
              <w:sdtPr>
                <w:id w:val="-1682421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64C3DC0C" w14:textId="36E717A2" w:rsidR="00D92A4B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t xml:space="preserve">Expertise in using </w:t>
            </w:r>
            <w:r w:rsidRPr="00482827">
              <w:rPr>
                <w:b/>
              </w:rPr>
              <w:t xml:space="preserve">Core Java </w:t>
            </w:r>
            <w:r w:rsidRPr="00482827">
              <w:t xml:space="preserve">and Web technologies like </w:t>
            </w:r>
            <w:r w:rsidRPr="00482827">
              <w:rPr>
                <w:b/>
              </w:rPr>
              <w:t>Java EE, JDBC, Struts, Spring, Hibernate</w:t>
            </w:r>
            <w:r w:rsidR="00482827" w:rsidRPr="00482827">
              <w:rPr>
                <w:b/>
              </w:rPr>
              <w:t>.</w:t>
            </w:r>
          </w:p>
        </w:tc>
      </w:tr>
      <w:tr w:rsidR="00D92A4B" w14:paraId="650960D3" w14:textId="77777777" w:rsidTr="00A92B24">
        <w:tc>
          <w:tcPr>
            <w:tcW w:w="445" w:type="dxa"/>
            <w:shd w:val="clear" w:color="auto" w:fill="auto"/>
          </w:tcPr>
          <w:p w14:paraId="775E1EC6" w14:textId="77777777" w:rsidR="00D92A4B" w:rsidRDefault="00EC7B1B" w:rsidP="008B33BD">
            <w:pPr>
              <w:rPr>
                <w:rFonts w:ascii="MS Gothic" w:eastAsia="MS Gothic" w:hAnsi="MS Gothic"/>
              </w:rPr>
            </w:pPr>
            <w:sdt>
              <w:sdtPr>
                <w:id w:val="86957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70CF8AB6" w14:textId="052901F7" w:rsidR="00D92A4B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t xml:space="preserve">Experience in working with </w:t>
            </w:r>
            <w:r w:rsidRPr="00482827">
              <w:rPr>
                <w:b/>
              </w:rPr>
              <w:t xml:space="preserve">HTML, JavaScript, jQuery, </w:t>
            </w:r>
            <w:r w:rsidRPr="00482827">
              <w:rPr>
                <w:shd w:val="clear" w:color="auto" w:fill="FFFFFF"/>
              </w:rPr>
              <w:t xml:space="preserve">and </w:t>
            </w:r>
            <w:r w:rsidRPr="00482827">
              <w:rPr>
                <w:b/>
              </w:rPr>
              <w:t>Ajax</w:t>
            </w:r>
            <w:r w:rsidRPr="00482827">
              <w:t>.</w:t>
            </w:r>
          </w:p>
        </w:tc>
      </w:tr>
      <w:tr w:rsidR="00D92A4B" w14:paraId="20E96AD1" w14:textId="77777777" w:rsidTr="00A92B24">
        <w:tc>
          <w:tcPr>
            <w:tcW w:w="445" w:type="dxa"/>
            <w:shd w:val="clear" w:color="auto" w:fill="auto"/>
          </w:tcPr>
          <w:p w14:paraId="33D47078" w14:textId="77777777" w:rsidR="00D92A4B" w:rsidRDefault="00EC7B1B" w:rsidP="008B33BD">
            <w:pPr>
              <w:rPr>
                <w:rFonts w:ascii="MS Gothic" w:eastAsia="MS Gothic" w:hAnsi="MS Gothic"/>
              </w:rPr>
            </w:pPr>
            <w:sdt>
              <w:sdtPr>
                <w:id w:val="-94499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77EB820F" w14:textId="5261C914" w:rsidR="00D92A4B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t xml:space="preserve">Experience in </w:t>
            </w:r>
            <w:r w:rsidRPr="00482827">
              <w:rPr>
                <w:b/>
                <w:bCs/>
              </w:rPr>
              <w:t>AGILE</w:t>
            </w:r>
            <w:r w:rsidRPr="00482827">
              <w:t xml:space="preserve"> Methodology.</w:t>
            </w:r>
          </w:p>
        </w:tc>
      </w:tr>
      <w:tr w:rsidR="00EE3D43" w:rsidRPr="00635A59" w14:paraId="2B8969C7" w14:textId="77777777" w:rsidTr="00A92B24">
        <w:tc>
          <w:tcPr>
            <w:tcW w:w="445" w:type="dxa"/>
            <w:shd w:val="clear" w:color="auto" w:fill="auto"/>
          </w:tcPr>
          <w:p w14:paraId="776D3580" w14:textId="77777777" w:rsidR="00EE3D43" w:rsidRDefault="00EC7B1B" w:rsidP="001C62FC">
            <w:pPr>
              <w:rPr>
                <w:rFonts w:ascii="MS Gothic" w:eastAsia="MS Gothic" w:hAnsi="MS Gothic"/>
              </w:rPr>
            </w:pPr>
            <w:sdt>
              <w:sdtPr>
                <w:id w:val="-151345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D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33AA68F6" w14:textId="5A82837B" w:rsidR="00EE3D43" w:rsidRPr="00482827" w:rsidRDefault="00EE3D43" w:rsidP="00EE3D43">
            <w:pPr>
              <w:spacing w:before="0" w:after="0" w:line="240" w:lineRule="auto"/>
              <w:jc w:val="both"/>
              <w:rPr>
                <w:color w:val="333333"/>
                <w:sz w:val="18"/>
              </w:rPr>
            </w:pPr>
            <w:r w:rsidRPr="00482827">
              <w:t xml:space="preserve">Strong Experience with </w:t>
            </w:r>
            <w:r w:rsidRPr="00482827">
              <w:rPr>
                <w:b/>
              </w:rPr>
              <w:t>Object Oriented Programming Concepts (OOPS)</w:t>
            </w:r>
            <w:r w:rsidR="00482827" w:rsidRPr="00482827">
              <w:rPr>
                <w:b/>
              </w:rPr>
              <w:t>.</w:t>
            </w:r>
          </w:p>
        </w:tc>
      </w:tr>
      <w:tr w:rsidR="00EE3D43" w:rsidRPr="00635A59" w14:paraId="68C06D1D" w14:textId="77777777" w:rsidTr="00A92B24">
        <w:tc>
          <w:tcPr>
            <w:tcW w:w="445" w:type="dxa"/>
            <w:shd w:val="clear" w:color="auto" w:fill="auto"/>
          </w:tcPr>
          <w:p w14:paraId="671F2E64" w14:textId="77777777" w:rsidR="00EE3D43" w:rsidRDefault="00EC7B1B" w:rsidP="001C62FC">
            <w:pPr>
              <w:rPr>
                <w:rFonts w:ascii="MS Gothic" w:eastAsia="MS Gothic" w:hAnsi="MS Gothic"/>
              </w:rPr>
            </w:pPr>
            <w:sdt>
              <w:sdtPr>
                <w:id w:val="-76114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D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3243A93E" w14:textId="7185D91D" w:rsidR="00EE3D43" w:rsidRPr="00482827" w:rsidRDefault="00EE3D43" w:rsidP="00EE3D43">
            <w:pPr>
              <w:spacing w:before="0" w:after="0" w:line="240" w:lineRule="auto"/>
              <w:jc w:val="both"/>
            </w:pPr>
            <w:r w:rsidRPr="00482827">
              <w:rPr>
                <w:shd w:val="clear" w:color="auto" w:fill="FFFFFF"/>
              </w:rPr>
              <w:t xml:space="preserve">Working experience of </w:t>
            </w:r>
            <w:r w:rsidRPr="00482827">
              <w:rPr>
                <w:b/>
                <w:shd w:val="clear" w:color="auto" w:fill="FFFFFF"/>
              </w:rPr>
              <w:t>MVC architecture</w:t>
            </w:r>
            <w:r w:rsidRPr="00482827">
              <w:rPr>
                <w:shd w:val="clear" w:color="auto" w:fill="FFFFFF"/>
              </w:rPr>
              <w:t xml:space="preserve"> with </w:t>
            </w:r>
            <w:r w:rsidRPr="00482827">
              <w:rPr>
                <w:b/>
                <w:shd w:val="clear" w:color="auto" w:fill="FFFFFF"/>
              </w:rPr>
              <w:t>Spring 3</w:t>
            </w:r>
            <w:r w:rsidRPr="00482827">
              <w:rPr>
                <w:shd w:val="clear" w:color="auto" w:fill="FFFFFF"/>
              </w:rPr>
              <w:t xml:space="preserve">, </w:t>
            </w:r>
            <w:r w:rsidRPr="00482827">
              <w:rPr>
                <w:b/>
                <w:shd w:val="clear" w:color="auto" w:fill="FFFFFF"/>
              </w:rPr>
              <w:t>Struts</w:t>
            </w:r>
            <w:r w:rsidRPr="00482827">
              <w:rPr>
                <w:b/>
                <w:bCs/>
              </w:rPr>
              <w:t xml:space="preserve"> 2, Struts 1.x, Ruby on Rails Spring </w:t>
            </w:r>
            <w:r w:rsidR="00482827" w:rsidRPr="00482827">
              <w:rPr>
                <w:b/>
                <w:bCs/>
              </w:rPr>
              <w:t>Boot and</w:t>
            </w:r>
            <w:r w:rsidRPr="00482827">
              <w:rPr>
                <w:shd w:val="clear" w:color="auto" w:fill="FFFFFF"/>
              </w:rPr>
              <w:t xml:space="preserve"> </w:t>
            </w:r>
            <w:r w:rsidRPr="00482827">
              <w:rPr>
                <w:b/>
                <w:bCs/>
              </w:rPr>
              <w:t>Hibernate frameworks.</w:t>
            </w:r>
          </w:p>
        </w:tc>
      </w:tr>
      <w:tr w:rsidR="00EE3D43" w:rsidRPr="00635A59" w14:paraId="2B0FA875" w14:textId="77777777" w:rsidTr="00A92B24">
        <w:tc>
          <w:tcPr>
            <w:tcW w:w="445" w:type="dxa"/>
            <w:shd w:val="clear" w:color="auto" w:fill="auto"/>
          </w:tcPr>
          <w:p w14:paraId="6C39AD08" w14:textId="0AB5AA6F" w:rsidR="00EE3D43" w:rsidRDefault="00EC7B1B" w:rsidP="001C62FC">
            <w:pPr>
              <w:rPr>
                <w:rFonts w:ascii="MS Gothic" w:eastAsia="MS Gothic" w:hAnsi="MS Gothic"/>
              </w:rPr>
            </w:pPr>
            <w:sdt>
              <w:sdtPr>
                <w:id w:val="469486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7BB00729" w14:textId="5673FC98" w:rsidR="00EE3D43" w:rsidRPr="00482827" w:rsidRDefault="00482827" w:rsidP="00482827">
            <w:pPr>
              <w:spacing w:before="0" w:after="0" w:line="240" w:lineRule="auto"/>
              <w:jc w:val="both"/>
            </w:pPr>
            <w:r w:rsidRPr="00482827">
              <w:t>Experience in</w:t>
            </w:r>
            <w:r w:rsidRPr="00482827">
              <w:rPr>
                <w:b/>
                <w:bCs/>
              </w:rPr>
              <w:t xml:space="preserve"> Spring Boot </w:t>
            </w:r>
            <w:r w:rsidRPr="00482827">
              <w:t>and</w:t>
            </w:r>
            <w:r w:rsidRPr="00482827">
              <w:rPr>
                <w:b/>
                <w:bCs/>
              </w:rPr>
              <w:t xml:space="preserve"> Java 1.8.</w:t>
            </w:r>
          </w:p>
        </w:tc>
      </w:tr>
      <w:tr w:rsidR="00482827" w:rsidRPr="00EE3D43" w14:paraId="3BA33494" w14:textId="77777777" w:rsidTr="00A92B24">
        <w:tc>
          <w:tcPr>
            <w:tcW w:w="445" w:type="dxa"/>
            <w:shd w:val="clear" w:color="auto" w:fill="auto"/>
          </w:tcPr>
          <w:p w14:paraId="6E0251C2" w14:textId="77777777" w:rsidR="00482827" w:rsidRDefault="00EC7B1B" w:rsidP="001C62FC">
            <w:pPr>
              <w:rPr>
                <w:rFonts w:ascii="MS Gothic" w:eastAsia="MS Gothic" w:hAnsi="MS Gothic"/>
              </w:rPr>
            </w:pPr>
            <w:sdt>
              <w:sdtPr>
                <w:id w:val="-145270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6A077869" w14:textId="327E3491" w:rsidR="00482827" w:rsidRPr="00482827" w:rsidRDefault="00482827" w:rsidP="00482827">
            <w:pPr>
              <w:spacing w:before="0" w:after="0" w:line="240" w:lineRule="auto"/>
              <w:jc w:val="both"/>
              <w:rPr>
                <w:b/>
                <w:bCs/>
              </w:rPr>
            </w:pPr>
            <w:r w:rsidRPr="00482827">
              <w:t xml:space="preserve">Experience in RDBMS databases like </w:t>
            </w:r>
            <w:r w:rsidRPr="00482827">
              <w:rPr>
                <w:b/>
                <w:bCs/>
              </w:rPr>
              <w:t>Oracle 10g.</w:t>
            </w:r>
          </w:p>
        </w:tc>
      </w:tr>
      <w:tr w:rsidR="00482827" w:rsidRPr="00EE3D43" w14:paraId="760BF4B6" w14:textId="77777777" w:rsidTr="00A92B24">
        <w:tc>
          <w:tcPr>
            <w:tcW w:w="445" w:type="dxa"/>
            <w:shd w:val="clear" w:color="auto" w:fill="auto"/>
          </w:tcPr>
          <w:p w14:paraId="7587116C" w14:textId="77777777" w:rsidR="00482827" w:rsidRDefault="00EC7B1B" w:rsidP="001C62FC">
            <w:pPr>
              <w:rPr>
                <w:rFonts w:ascii="MS Gothic" w:eastAsia="MS Gothic" w:hAnsi="MS Gothic"/>
              </w:rPr>
            </w:pPr>
            <w:sdt>
              <w:sdtPr>
                <w:id w:val="-29106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2E8C1841" w14:textId="1C96FF94" w:rsidR="00482827" w:rsidRPr="00482827" w:rsidRDefault="00482827" w:rsidP="00482827">
            <w:pPr>
              <w:spacing w:before="0" w:after="0" w:line="240" w:lineRule="auto"/>
              <w:jc w:val="both"/>
              <w:rPr>
                <w:b/>
                <w:bCs/>
              </w:rPr>
            </w:pPr>
            <w:r w:rsidRPr="00482827">
              <w:t xml:space="preserve">Experience with IDE tools </w:t>
            </w:r>
            <w:r w:rsidRPr="00482827">
              <w:rPr>
                <w:b/>
                <w:bCs/>
              </w:rPr>
              <w:t xml:space="preserve">Eclipse, STS </w:t>
            </w:r>
            <w:r w:rsidRPr="00482827">
              <w:t>and with</w:t>
            </w:r>
            <w:r w:rsidRPr="00482827">
              <w:rPr>
                <w:b/>
                <w:bCs/>
              </w:rPr>
              <w:t xml:space="preserve"> </w:t>
            </w:r>
            <w:r w:rsidRPr="00482827">
              <w:t>version controls like</w:t>
            </w:r>
            <w:r w:rsidRPr="00482827">
              <w:rPr>
                <w:b/>
                <w:bCs/>
              </w:rPr>
              <w:t xml:space="preserve"> CVS, SVN and </w:t>
            </w:r>
          </w:p>
          <w:p w14:paraId="59B4541E" w14:textId="3253FB51" w:rsidR="00482827" w:rsidRPr="00482827" w:rsidRDefault="00482827" w:rsidP="00482827">
            <w:r w:rsidRPr="00482827">
              <w:rPr>
                <w:b/>
                <w:bCs/>
              </w:rPr>
              <w:t xml:space="preserve">Git hub, </w:t>
            </w:r>
            <w:r w:rsidR="00B400AF" w:rsidRPr="00482827">
              <w:rPr>
                <w:b/>
                <w:bCs/>
              </w:rPr>
              <w:t>JIRA,</w:t>
            </w:r>
            <w:r w:rsidRPr="00482827">
              <w:rPr>
                <w:b/>
                <w:bCs/>
              </w:rPr>
              <w:t xml:space="preserve"> </w:t>
            </w:r>
            <w:r w:rsidRPr="00482827">
              <w:t xml:space="preserve">and </w:t>
            </w:r>
            <w:r w:rsidRPr="00482827">
              <w:rPr>
                <w:b/>
                <w:bCs/>
              </w:rPr>
              <w:t>Microsoft TFS.</w:t>
            </w:r>
          </w:p>
        </w:tc>
      </w:tr>
    </w:tbl>
    <w:p w14:paraId="7E74E5FB" w14:textId="77777777" w:rsidR="00A92B24" w:rsidRDefault="00A92B24" w:rsidP="008B33BD">
      <w:pPr>
        <w:rPr>
          <w:rFonts w:ascii="Anek Devanagari SemiBold" w:eastAsiaTheme="majorEastAsia" w:hAnsi="Anek Devanagari SemiBold"/>
          <w:b/>
          <w:bCs/>
          <w:caps/>
          <w:color w:val="F15B40"/>
          <w:szCs w:val="36"/>
        </w:rPr>
      </w:pPr>
    </w:p>
    <w:p w14:paraId="39C660EC" w14:textId="65A7DAE6" w:rsidR="00482827" w:rsidRDefault="00482827" w:rsidP="00A92B24">
      <w:pPr>
        <w:ind w:left="-270" w:firstLine="270"/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  <w:r w:rsidRPr="00482827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>Technical Summary</w:t>
      </w:r>
    </w:p>
    <w:tbl>
      <w:tblPr>
        <w:tblStyle w:val="TableGridLight"/>
        <w:tblW w:w="5577" w:type="pct"/>
        <w:tblLook w:val="04A0" w:firstRow="1" w:lastRow="0" w:firstColumn="1" w:lastColumn="0" w:noHBand="0" w:noVBand="1"/>
      </w:tblPr>
      <w:tblGrid>
        <w:gridCol w:w="2198"/>
        <w:gridCol w:w="8231"/>
      </w:tblGrid>
      <w:tr w:rsidR="009E7834" w:rsidRPr="00130678" w14:paraId="3620B658" w14:textId="77777777" w:rsidTr="009E7834">
        <w:trPr>
          <w:trHeight w:val="378"/>
        </w:trPr>
        <w:tc>
          <w:tcPr>
            <w:tcW w:w="1054" w:type="pct"/>
          </w:tcPr>
          <w:p w14:paraId="2130E727" w14:textId="5ADD25F8" w:rsidR="009E7834" w:rsidRPr="00130678" w:rsidRDefault="009E7834" w:rsidP="001C62FC">
            <w:pPr>
              <w:rPr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 xml:space="preserve">Technologies/ </w:t>
            </w:r>
            <w:r w:rsidR="00B400AF" w:rsidRPr="009E7834">
              <w:rPr>
                <w:b/>
                <w:szCs w:val="20"/>
                <w:lang w:val="fr-FR"/>
              </w:rPr>
              <w:t>Framework</w:t>
            </w:r>
            <w:r w:rsidR="00B400AF">
              <w:rPr>
                <w:b/>
                <w:szCs w:val="20"/>
                <w:lang w:val="fr-FR"/>
              </w:rPr>
              <w:t>s</w:t>
            </w:r>
          </w:p>
        </w:tc>
        <w:tc>
          <w:tcPr>
            <w:tcW w:w="3946" w:type="pct"/>
          </w:tcPr>
          <w:p w14:paraId="6C2081CE" w14:textId="77777777" w:rsidR="009E7834" w:rsidRPr="00130678" w:rsidRDefault="009E7834" w:rsidP="001C62FC">
            <w:pPr>
              <w:rPr>
                <w:rFonts w:ascii="Anek Devanagari" w:hAnsi="Anek Devanagari" w:cs="Anek Devanagari"/>
                <w:szCs w:val="20"/>
                <w:lang w:val="fr-FR"/>
              </w:rPr>
            </w:pPr>
          </w:p>
        </w:tc>
      </w:tr>
      <w:tr w:rsidR="009E7834" w:rsidRPr="00130678" w14:paraId="5F955246" w14:textId="77777777" w:rsidTr="009E7834">
        <w:trPr>
          <w:trHeight w:val="378"/>
        </w:trPr>
        <w:tc>
          <w:tcPr>
            <w:tcW w:w="1054" w:type="pct"/>
            <w:shd w:val="clear" w:color="auto" w:fill="F2F2F2" w:themeFill="background1" w:themeFillShade="F2"/>
          </w:tcPr>
          <w:p w14:paraId="20002736" w14:textId="172C6FB2" w:rsidR="009E7834" w:rsidRPr="00130678" w:rsidRDefault="009E7834" w:rsidP="001C62FC">
            <w:pPr>
              <w:rPr>
                <w:b/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>Domain/Industry</w:t>
            </w:r>
            <w:r w:rsidRPr="00130678">
              <w:rPr>
                <w:b/>
                <w:szCs w:val="20"/>
              </w:rPr>
              <w:t xml:space="preserve"> </w:t>
            </w:r>
          </w:p>
        </w:tc>
        <w:tc>
          <w:tcPr>
            <w:tcW w:w="3946" w:type="pct"/>
            <w:shd w:val="clear" w:color="auto" w:fill="F2F2F2" w:themeFill="background1" w:themeFillShade="F2"/>
          </w:tcPr>
          <w:p w14:paraId="40ED02E8" w14:textId="77777777" w:rsidR="009E7834" w:rsidRPr="00130678" w:rsidRDefault="009E7834" w:rsidP="001C62FC">
            <w:pPr>
              <w:rPr>
                <w:rFonts w:ascii="Anek Devanagari" w:hAnsi="Anek Devanagari" w:cs="Anek Devanagari"/>
                <w:szCs w:val="20"/>
                <w:lang w:val="fr-FR"/>
              </w:rPr>
            </w:pPr>
          </w:p>
        </w:tc>
      </w:tr>
      <w:tr w:rsidR="009E7834" w:rsidRPr="00130678" w14:paraId="753CBC76" w14:textId="77777777" w:rsidTr="009E7834">
        <w:trPr>
          <w:trHeight w:val="354"/>
        </w:trPr>
        <w:tc>
          <w:tcPr>
            <w:tcW w:w="1054" w:type="pct"/>
          </w:tcPr>
          <w:p w14:paraId="7E823904" w14:textId="20372C1B" w:rsidR="009E7834" w:rsidRPr="00130678" w:rsidRDefault="009E7834" w:rsidP="001C62FC">
            <w:pPr>
              <w:rPr>
                <w:b/>
                <w:szCs w:val="20"/>
              </w:rPr>
            </w:pPr>
            <w:r w:rsidRPr="00115405">
              <w:rPr>
                <w:b/>
                <w:lang w:val="en-IN" w:eastAsia="en-IN"/>
              </w:rPr>
              <w:t>Build Tools</w:t>
            </w:r>
          </w:p>
        </w:tc>
        <w:tc>
          <w:tcPr>
            <w:tcW w:w="3946" w:type="pct"/>
          </w:tcPr>
          <w:p w14:paraId="64D25CBD" w14:textId="77777777" w:rsidR="009E7834" w:rsidRPr="00130678" w:rsidRDefault="009E7834" w:rsidP="001C62FC">
            <w:pPr>
              <w:rPr>
                <w:rFonts w:ascii="Anek Devanagari" w:hAnsi="Anek Devanagari" w:cs="Anek Devanagari"/>
                <w:color w:val="000000"/>
                <w:szCs w:val="20"/>
              </w:rPr>
            </w:pPr>
          </w:p>
        </w:tc>
      </w:tr>
      <w:tr w:rsidR="009E7834" w:rsidRPr="00130678" w14:paraId="581C572B" w14:textId="77777777" w:rsidTr="009E7834">
        <w:trPr>
          <w:trHeight w:val="354"/>
        </w:trPr>
        <w:tc>
          <w:tcPr>
            <w:tcW w:w="1054" w:type="pct"/>
            <w:shd w:val="clear" w:color="auto" w:fill="F2F2F2" w:themeFill="background1" w:themeFillShade="F2"/>
          </w:tcPr>
          <w:p w14:paraId="3616FA19" w14:textId="4C9314CC" w:rsidR="009E7834" w:rsidRPr="00130678" w:rsidRDefault="009E7834" w:rsidP="001C62FC">
            <w:pPr>
              <w:rPr>
                <w:b/>
                <w:szCs w:val="20"/>
              </w:rPr>
            </w:pPr>
            <w:r w:rsidRPr="00115405">
              <w:rPr>
                <w:b/>
                <w:lang w:val="en-IN" w:eastAsia="en-IN"/>
              </w:rPr>
              <w:t>Internet Technologies</w:t>
            </w:r>
          </w:p>
        </w:tc>
        <w:tc>
          <w:tcPr>
            <w:tcW w:w="3946" w:type="pct"/>
            <w:shd w:val="clear" w:color="auto" w:fill="F2F2F2" w:themeFill="background1" w:themeFillShade="F2"/>
          </w:tcPr>
          <w:p w14:paraId="2A85550B" w14:textId="77777777" w:rsidR="009E7834" w:rsidRPr="00130678" w:rsidRDefault="009E7834" w:rsidP="001C62FC">
            <w:pPr>
              <w:rPr>
                <w:rFonts w:ascii="Anek Devanagari" w:hAnsi="Anek Devanagari" w:cs="Anek Devanagari"/>
                <w:color w:val="000000"/>
                <w:szCs w:val="20"/>
              </w:rPr>
            </w:pPr>
          </w:p>
        </w:tc>
      </w:tr>
      <w:tr w:rsidR="00482827" w14:paraId="703A9152" w14:textId="77777777" w:rsidTr="009E7834">
        <w:tc>
          <w:tcPr>
            <w:tcW w:w="1054" w:type="pct"/>
          </w:tcPr>
          <w:p w14:paraId="4138BF00" w14:textId="0C151A98" w:rsidR="00482827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Web/Enterprise Servers</w:t>
            </w:r>
          </w:p>
        </w:tc>
        <w:tc>
          <w:tcPr>
            <w:tcW w:w="3946" w:type="pct"/>
          </w:tcPr>
          <w:p w14:paraId="39042CE1" w14:textId="77777777" w:rsidR="00482827" w:rsidRPr="004F2F32" w:rsidRDefault="00482827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9E7834" w14:paraId="67A0720B" w14:textId="77777777" w:rsidTr="009E7834">
        <w:tc>
          <w:tcPr>
            <w:tcW w:w="1054" w:type="pct"/>
          </w:tcPr>
          <w:p w14:paraId="3162A3C2" w14:textId="1A84DD81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lastRenderedPageBreak/>
              <w:t>Databases</w:t>
            </w:r>
          </w:p>
        </w:tc>
        <w:tc>
          <w:tcPr>
            <w:tcW w:w="3946" w:type="pct"/>
          </w:tcPr>
          <w:p w14:paraId="30311FDF" w14:textId="77777777" w:rsidR="009E7834" w:rsidRPr="004F2F32" w:rsidRDefault="009E7834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9E7834" w14:paraId="376107DB" w14:textId="77777777" w:rsidTr="009E7834">
        <w:tc>
          <w:tcPr>
            <w:tcW w:w="1054" w:type="pct"/>
          </w:tcPr>
          <w:p w14:paraId="11440D81" w14:textId="2FF05119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Version Control</w:t>
            </w:r>
          </w:p>
        </w:tc>
        <w:tc>
          <w:tcPr>
            <w:tcW w:w="3946" w:type="pct"/>
          </w:tcPr>
          <w:p w14:paraId="7AC6CADA" w14:textId="77777777" w:rsidR="009E7834" w:rsidRPr="004F2F32" w:rsidRDefault="009E7834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9E7834" w14:paraId="0AD3697B" w14:textId="77777777" w:rsidTr="009E7834">
        <w:tc>
          <w:tcPr>
            <w:tcW w:w="1054" w:type="pct"/>
          </w:tcPr>
          <w:p w14:paraId="20771D60" w14:textId="63841526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Loggers</w:t>
            </w:r>
          </w:p>
        </w:tc>
        <w:tc>
          <w:tcPr>
            <w:tcW w:w="3946" w:type="pct"/>
          </w:tcPr>
          <w:p w14:paraId="14AEA3ED" w14:textId="77777777" w:rsidR="009E7834" w:rsidRPr="004F2F32" w:rsidRDefault="009E7834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9E7834" w14:paraId="6194EEC2" w14:textId="77777777" w:rsidTr="009E7834">
        <w:tc>
          <w:tcPr>
            <w:tcW w:w="1054" w:type="pct"/>
          </w:tcPr>
          <w:p w14:paraId="6B8257DE" w14:textId="29710317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I</w:t>
            </w:r>
            <w:r w:rsidR="00B400AF">
              <w:rPr>
                <w:b/>
                <w:lang w:val="en-IN" w:eastAsia="en-IN"/>
              </w:rPr>
              <w:t>DE</w:t>
            </w:r>
          </w:p>
        </w:tc>
        <w:tc>
          <w:tcPr>
            <w:tcW w:w="3946" w:type="pct"/>
          </w:tcPr>
          <w:p w14:paraId="0271C4BB" w14:textId="77777777" w:rsidR="009E7834" w:rsidRPr="004F2F32" w:rsidRDefault="009E7834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9E7834" w14:paraId="24A7BDC7" w14:textId="77777777" w:rsidTr="009E7834">
        <w:tc>
          <w:tcPr>
            <w:tcW w:w="1054" w:type="pct"/>
          </w:tcPr>
          <w:p w14:paraId="6FA772E9" w14:textId="312CCE43" w:rsidR="009E7834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Operating Systems</w:t>
            </w:r>
          </w:p>
          <w:p w14:paraId="6FEB0298" w14:textId="77777777" w:rsidR="009E7834" w:rsidRPr="004F2F32" w:rsidRDefault="009E7834" w:rsidP="004F2F32">
            <w:pPr>
              <w:jc w:val="both"/>
              <w:rPr>
                <w:rFonts w:ascii="Anek Devanagari SemiBold" w:eastAsiaTheme="majorEastAsia" w:hAnsi="Anek Devanagari SemiBold" w:cs="Anek Devanagari SemiBold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</w:p>
        </w:tc>
        <w:tc>
          <w:tcPr>
            <w:tcW w:w="3946" w:type="pct"/>
          </w:tcPr>
          <w:p w14:paraId="25CF817F" w14:textId="77777777" w:rsidR="009E7834" w:rsidRPr="004F2F32" w:rsidRDefault="009E7834" w:rsidP="004F2F32">
            <w:pPr>
              <w:jc w:val="both"/>
              <w:rPr>
                <w:rFonts w:ascii="Anek Devanagari" w:eastAsiaTheme="majorEastAsia" w:hAnsi="Anek Devanagari" w:cs="Anek Devanagari"/>
                <w:b/>
                <w:bCs/>
                <w:caps/>
                <w:color w:val="F15B40"/>
                <w:spacing w:val="20"/>
                <w:szCs w:val="20"/>
              </w:rPr>
            </w:pPr>
          </w:p>
        </w:tc>
      </w:tr>
      <w:tr w:rsidR="004F2F32" w14:paraId="60F62388" w14:textId="77777777" w:rsidTr="009E7834">
        <w:tc>
          <w:tcPr>
            <w:tcW w:w="1054" w:type="pct"/>
          </w:tcPr>
          <w:p w14:paraId="4C603986" w14:textId="3824A38B" w:rsidR="004F2F32" w:rsidRPr="001F57F7" w:rsidRDefault="009E7834" w:rsidP="001F57F7">
            <w:pPr>
              <w:rPr>
                <w:bCs/>
                <w:caps/>
                <w:szCs w:val="20"/>
                <w:lang w:val="fr-FR"/>
              </w:rPr>
            </w:pPr>
            <w:r w:rsidRPr="00115405">
              <w:rPr>
                <w:b/>
                <w:lang w:val="en-IN" w:eastAsia="en-IN"/>
              </w:rPr>
              <w:t>Software Methodologies</w:t>
            </w:r>
          </w:p>
        </w:tc>
        <w:tc>
          <w:tcPr>
            <w:tcW w:w="3946" w:type="pct"/>
          </w:tcPr>
          <w:p w14:paraId="228B9C41" w14:textId="77777777" w:rsidR="004F2F32" w:rsidRPr="001F57F7" w:rsidRDefault="004F2F32" w:rsidP="001F57F7">
            <w:pPr>
              <w:rPr>
                <w:bCs/>
                <w:caps/>
                <w:szCs w:val="20"/>
                <w:lang w:val="fr-FR"/>
              </w:rPr>
            </w:pPr>
          </w:p>
        </w:tc>
      </w:tr>
    </w:tbl>
    <w:p w14:paraId="2B21407B" w14:textId="77777777" w:rsidR="00482827" w:rsidRDefault="00482827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</w:p>
    <w:sdt>
      <w:sdtPr>
        <w:rPr>
          <w:rFonts w:ascii="Anek Devanagari SemiBold" w:hAnsi="Anek Devanagari SemiBold" w:cs="Anek Devanagari SemiBold"/>
          <w:color w:val="F15B40"/>
          <w:sz w:val="28"/>
          <w:szCs w:val="36"/>
        </w:rPr>
        <w:id w:val="-1173798385"/>
        <w:placeholder>
          <w:docPart w:val="C84AE14595654AF0B8C8EB95E5AC8F30"/>
        </w:placeholder>
        <w15:appearance w15:val="hidden"/>
      </w:sdtPr>
      <w:sdtEndPr>
        <w:rPr>
          <w:rFonts w:eastAsiaTheme="majorEastAsia"/>
          <w:b/>
          <w:bCs/>
          <w:caps/>
          <w:spacing w:val="20"/>
        </w:rPr>
      </w:sdtEndPr>
      <w:sdtContent>
        <w:p w14:paraId="71368807" w14:textId="77777777" w:rsidR="001F57F7" w:rsidRDefault="00130678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  <w:r w:rsidRPr="00130678"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  <w:t>Client / Project Details</w:t>
          </w: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1F57F7" w:rsidRPr="00130678" w14:paraId="175212B0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3417C551" w14:textId="77777777" w:rsidR="001F57F7" w:rsidRPr="00130678" w:rsidRDefault="001F57F7" w:rsidP="001C62FC">
                <w:pPr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</w:p>
            </w:tc>
            <w:tc>
              <w:tcPr>
                <w:tcW w:w="2444" w:type="pct"/>
              </w:tcPr>
              <w:p w14:paraId="0EF99191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 xml:space="preserve">Duration : </w:t>
                </w:r>
                <w:r w:rsidRPr="00130678">
                  <w:rPr>
                    <w:bCs/>
                    <w:szCs w:val="20"/>
                    <w:lang w:val="fr-FR"/>
                  </w:rPr>
                  <w:t>MM-YY to MM-YY</w:t>
                </w:r>
              </w:p>
            </w:tc>
          </w:tr>
          <w:tr w:rsidR="001F57F7" w:rsidRPr="00130678" w14:paraId="3073D473" w14:textId="77777777" w:rsidTr="001C62FC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2A3A774" w14:textId="77777777" w:rsidR="001F57F7" w:rsidRPr="00130678" w:rsidRDefault="001F57F7" w:rsidP="001C62FC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1B5BEBDA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04018D9B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6AA19D7" w14:textId="77777777" w:rsidR="001F57F7" w:rsidRPr="00130678" w:rsidRDefault="001F57F7" w:rsidP="001C62FC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26AE33AF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343C7D00" w14:textId="77777777" w:rsidTr="001C62FC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AA21C4B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482450CC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57A6E22F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F942924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41FB1023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13CB2A1D" w14:textId="77777777" w:rsidTr="001C62FC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8400C40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0C22D1AA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2ED21524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4C81CA43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2A39516B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1</w:t>
                </w:r>
              </w:p>
              <w:p w14:paraId="73F550FB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2</w:t>
                </w:r>
              </w:p>
              <w:p w14:paraId="2530A898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3</w:t>
                </w:r>
              </w:p>
              <w:p w14:paraId="56C088FD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  <w:p w14:paraId="33542D79" w14:textId="77777777" w:rsidR="001F57F7" w:rsidRDefault="001F57F7" w:rsidP="001C62FC">
                <w:pPr>
                  <w:pStyle w:val="ListParagraph"/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  <w:p w14:paraId="3F615373" w14:textId="77777777" w:rsidR="001F57F7" w:rsidRPr="001F57F7" w:rsidRDefault="001F57F7" w:rsidP="001C62FC">
                <w:pPr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</w:tc>
          </w:tr>
        </w:tbl>
        <w:p w14:paraId="40ECA821" w14:textId="272FD621" w:rsidR="00130678" w:rsidRDefault="00130678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1F57F7" w:rsidRPr="00130678" w14:paraId="5BA7B381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03FBC5E1" w14:textId="77777777" w:rsidR="001F57F7" w:rsidRPr="00130678" w:rsidRDefault="001F57F7" w:rsidP="001C62FC">
                <w:pPr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</w:p>
            </w:tc>
            <w:tc>
              <w:tcPr>
                <w:tcW w:w="2444" w:type="pct"/>
              </w:tcPr>
              <w:p w14:paraId="6CE300EF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 xml:space="preserve">Duration : </w:t>
                </w:r>
                <w:r w:rsidRPr="00130678">
                  <w:rPr>
                    <w:bCs/>
                    <w:szCs w:val="20"/>
                    <w:lang w:val="fr-FR"/>
                  </w:rPr>
                  <w:t>MM-YY to MM-YY</w:t>
                </w:r>
              </w:p>
            </w:tc>
          </w:tr>
          <w:tr w:rsidR="001F57F7" w:rsidRPr="00130678" w14:paraId="3359C2BD" w14:textId="77777777" w:rsidTr="001C62FC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B9E3E3E" w14:textId="77777777" w:rsidR="001F57F7" w:rsidRPr="00130678" w:rsidRDefault="001F57F7" w:rsidP="001C62FC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10C6BD53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0025A7FC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15909F3C" w14:textId="77777777" w:rsidR="001F57F7" w:rsidRPr="00130678" w:rsidRDefault="001F57F7" w:rsidP="001C62FC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68397AB7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4ACCCDF7" w14:textId="77777777" w:rsidTr="001C62FC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FAA186F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7B782267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194EF95C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2E066302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46111B3E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28C15A9B" w14:textId="77777777" w:rsidTr="001C62FC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5C0FE1D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57E16125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7C58B4A2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7216B624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6C5676B1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1</w:t>
                </w:r>
              </w:p>
              <w:p w14:paraId="4C1448A1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2</w:t>
                </w:r>
              </w:p>
              <w:p w14:paraId="3B9D9DF4" w14:textId="1DC26E1B" w:rsidR="001F57F7" w:rsidRPr="001F57F7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3</w:t>
                </w:r>
              </w:p>
            </w:tc>
          </w:tr>
        </w:tbl>
        <w:p w14:paraId="2D828A2E" w14:textId="77777777" w:rsidR="001F57F7" w:rsidRDefault="001F57F7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5580" w:type="pct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w:rsidR="001F57F7" w:rsidRPr="00130678" w14:paraId="7D3D6D02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6" w:type="pct"/>
                <w:gridSpan w:val="2"/>
              </w:tcPr>
              <w:p w14:paraId="6F9591AE" w14:textId="77777777" w:rsidR="001F57F7" w:rsidRPr="00130678" w:rsidRDefault="001F57F7" w:rsidP="001C62FC">
                <w:pPr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Client Name :</w:t>
                </w:r>
              </w:p>
            </w:tc>
            <w:tc>
              <w:tcPr>
                <w:tcW w:w="2444" w:type="pct"/>
              </w:tcPr>
              <w:p w14:paraId="5802C49C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FFFFFF" w:themeColor="background1"/>
                    <w:szCs w:val="20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 xml:space="preserve">Duration : </w:t>
                </w:r>
                <w:r w:rsidRPr="00130678">
                  <w:rPr>
                    <w:bCs/>
                    <w:szCs w:val="20"/>
                    <w:lang w:val="fr-FR"/>
                  </w:rPr>
                  <w:t>MM-YY to MM-YY</w:t>
                </w:r>
              </w:p>
            </w:tc>
          </w:tr>
          <w:tr w:rsidR="001F57F7" w:rsidRPr="00130678" w14:paraId="3EBF37D8" w14:textId="77777777" w:rsidTr="001C62FC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388BEBD9" w14:textId="77777777" w:rsidR="001F57F7" w:rsidRPr="00130678" w:rsidRDefault="001F57F7" w:rsidP="001C62FC">
                <w:pPr>
                  <w:rPr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  <w:lang w:val="fr-FR"/>
                  </w:rPr>
                  <w:t>Team Size </w:t>
                </w:r>
              </w:p>
            </w:tc>
            <w:tc>
              <w:tcPr>
                <w:tcW w:w="3861" w:type="pct"/>
                <w:gridSpan w:val="2"/>
              </w:tcPr>
              <w:p w14:paraId="6AE3C310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6ADBC277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48CE3D33" w14:textId="77777777" w:rsidR="001F57F7" w:rsidRPr="00130678" w:rsidRDefault="001F57F7" w:rsidP="001C62FC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tcW w:w="3861" w:type="pct"/>
                <w:gridSpan w:val="2"/>
              </w:tcPr>
              <w:p w14:paraId="2B0E9E4D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  <w:lang w:val="fr-FR"/>
                  </w:rPr>
                </w:pPr>
              </w:p>
            </w:tc>
          </w:tr>
          <w:tr w:rsidR="001F57F7" w:rsidRPr="00130678" w14:paraId="755BF8CA" w14:textId="77777777" w:rsidTr="001C62FC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0BC04EE9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tcW w:w="3861" w:type="pct"/>
                <w:gridSpan w:val="2"/>
              </w:tcPr>
              <w:p w14:paraId="6BA007E6" w14:textId="77777777" w:rsidR="001F57F7" w:rsidRPr="00130678" w:rsidRDefault="001F57F7" w:rsidP="001C62F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06F0E214" w14:textId="77777777" w:rsidTr="001C62F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4644F7F" w14:textId="77777777" w:rsidR="001F57F7" w:rsidRPr="00130678" w:rsidRDefault="001F57F7" w:rsidP="001C62FC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tcW w:w="3861" w:type="pct"/>
                <w:gridSpan w:val="2"/>
              </w:tcPr>
              <w:p w14:paraId="774AAD8D" w14:textId="77777777" w:rsidR="001F57F7" w:rsidRPr="00130678" w:rsidRDefault="001F57F7" w:rsidP="001C62F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  <w:szCs w:val="20"/>
                  </w:rPr>
                </w:pPr>
              </w:p>
            </w:tc>
          </w:tr>
          <w:tr w:rsidR="001F57F7" w:rsidRPr="00130678" w14:paraId="4D71D235" w14:textId="77777777" w:rsidTr="001C62FC">
            <w:trPr>
              <w:trHeight w:val="24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139" w:type="pct"/>
              </w:tcPr>
              <w:p w14:paraId="621DC373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2ADFF6BC" w14:textId="77777777" w:rsidR="001F57F7" w:rsidRDefault="001F57F7" w:rsidP="001C62FC">
                <w:pPr>
                  <w:jc w:val="both"/>
                  <w:rPr>
                    <w:b/>
                    <w:szCs w:val="20"/>
                  </w:rPr>
                </w:pPr>
              </w:p>
              <w:p w14:paraId="6D09499C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Roles</w:t>
                </w:r>
              </w:p>
              <w:p w14:paraId="1859D22C" w14:textId="77777777" w:rsidR="001F57F7" w:rsidRPr="00130678" w:rsidRDefault="001F57F7" w:rsidP="001C62FC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tcW w:w="3861" w:type="pct"/>
                <w:gridSpan w:val="2"/>
              </w:tcPr>
              <w:p w14:paraId="48E0960F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1</w:t>
                </w:r>
              </w:p>
              <w:p w14:paraId="6AE9A081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2</w:t>
                </w:r>
              </w:p>
              <w:p w14:paraId="1FBF53A6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  <w:r w:rsidRPr="00130678">
                  <w:rPr>
                    <w:rFonts w:ascii="Anek Devanagari" w:hAnsi="Anek Devanagari" w:cs="Anek Devanagari"/>
                    <w:szCs w:val="20"/>
                  </w:rPr>
                  <w:t>Point 3</w:t>
                </w:r>
              </w:p>
              <w:p w14:paraId="09F8D89B" w14:textId="77777777" w:rsidR="001F57F7" w:rsidRPr="00130678" w:rsidRDefault="001F57F7" w:rsidP="001C62FC">
                <w:pPr>
                  <w:pStyle w:val="ListParagraph"/>
                  <w:numPr>
                    <w:ilvl w:val="0"/>
                    <w:numId w:val="17"/>
                  </w:num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  <w:p w14:paraId="2A9A68DC" w14:textId="77777777" w:rsidR="001F57F7" w:rsidRDefault="001F57F7" w:rsidP="001C62FC">
                <w:pPr>
                  <w:pStyle w:val="ListParagraph"/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  <w:p w14:paraId="00B57C65" w14:textId="77777777" w:rsidR="001F57F7" w:rsidRPr="001F57F7" w:rsidRDefault="001F57F7" w:rsidP="001C62FC">
                <w:pPr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szCs w:val="20"/>
                  </w:rPr>
                </w:pPr>
              </w:p>
            </w:tc>
          </w:tr>
        </w:tbl>
        <w:p w14:paraId="3E0F0289" w14:textId="77777777" w:rsidR="001F57F7" w:rsidRPr="00482827" w:rsidRDefault="00EC7B1B" w:rsidP="008B33BD">
          <w:pPr>
            <w:rPr>
              <w:rFonts w:ascii="Anek Devanagari SemiBold" w:eastAsiaTheme="majorEastAsia" w:hAnsi="Anek Devanagari SemiBold" w:cs="Anek Devanagari SemiBold"/>
              <w:b/>
              <w:bCs/>
              <w:caps/>
              <w:color w:val="F15B40"/>
              <w:spacing w:val="20"/>
              <w:sz w:val="28"/>
              <w:szCs w:val="36"/>
            </w:rPr>
          </w:pP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00EF79CF" w14:textId="77777777" w:rsidTr="00CB498C">
        <w:tc>
          <w:tcPr>
            <w:tcW w:w="9350" w:type="dxa"/>
            <w:gridSpan w:val="2"/>
          </w:tcPr>
          <w:sdt>
            <w:sdtPr>
              <w:rPr>
                <w:rFonts w:ascii="Anek Devanagari SemiBold" w:hAnsi="Anek Devanagari SemiBold" w:cs="Anek Devanagari SemiBold"/>
                <w:color w:val="F15B40"/>
              </w:rPr>
              <w:id w:val="-515462230"/>
              <w:placeholder>
                <w:docPart w:val="6978C379A6A74ED2B6DCE1A792904DD2"/>
              </w:placeholder>
              <w15:appearance w15:val="hidden"/>
            </w:sdtPr>
            <w:sdtEndPr/>
            <w:sdtContent>
              <w:p w14:paraId="68397FFA" w14:textId="37A6E997" w:rsidR="001F57F7" w:rsidRPr="001F57F7" w:rsidRDefault="0004394E" w:rsidP="001F57F7">
                <w:pPr>
                  <w:pStyle w:val="Heading1"/>
                  <w:rPr>
                    <w:rFonts w:ascii="Anek Devanagari SemiBold" w:hAnsi="Anek Devanagari SemiBold" w:cs="Anek Devanagari SemiBold"/>
                    <w:color w:val="F15B40"/>
                  </w:rPr>
                </w:pPr>
                <w:r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CERTIFICATIONS</w:t>
                </w:r>
              </w:p>
            </w:sdtContent>
          </w:sdt>
        </w:tc>
      </w:tr>
      <w:tr w:rsidR="009B588E" w14:paraId="24088B57" w14:textId="77777777" w:rsidTr="006D6E83">
        <w:tc>
          <w:tcPr>
            <w:tcW w:w="445" w:type="dxa"/>
          </w:tcPr>
          <w:p w14:paraId="7E20ACEC" w14:textId="77777777" w:rsidR="009B588E" w:rsidRDefault="00EC7B1B" w:rsidP="008B33BD">
            <w:sdt>
              <w:sdtPr>
                <w:id w:val="-1641499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9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4696D8D0" w14:textId="4CAE8D57" w:rsidR="009B588E" w:rsidRDefault="00EC7B1B" w:rsidP="000069FB">
            <w:sdt>
              <w:sdtPr>
                <w:id w:val="-897740501"/>
                <w:placeholder>
                  <w:docPart w:val="CDF4D20E74034DB3A741F934F1BF8964"/>
                </w:placeholder>
                <w15:appearance w15:val="hidden"/>
              </w:sdtPr>
              <w:sdtEndPr/>
              <w:sdtContent>
                <w:r w:rsidR="00482827">
                  <w:t>Certification 1 name, year, and validity.</w:t>
                </w:r>
              </w:sdtContent>
            </w:sdt>
          </w:p>
        </w:tc>
      </w:tr>
      <w:tr w:rsidR="009B588E" w14:paraId="41A76C67" w14:textId="77777777" w:rsidTr="006D6E83">
        <w:tc>
          <w:tcPr>
            <w:tcW w:w="445" w:type="dxa"/>
          </w:tcPr>
          <w:p w14:paraId="76D65208" w14:textId="77777777" w:rsidR="009B588E" w:rsidRDefault="00EC7B1B" w:rsidP="008B33BD">
            <w:sdt>
              <w:sdtPr>
                <w:id w:val="-224983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1715FD69" w14:textId="18B57C59" w:rsidR="009B588E" w:rsidRDefault="00EC7B1B" w:rsidP="000069FB">
            <w:sdt>
              <w:sdtPr>
                <w:id w:val="-2122829298"/>
                <w:placeholder>
                  <w:docPart w:val="C34EFFBE039341EB8737A0943FBE6922"/>
                </w:placeholder>
                <w15:appearance w15:val="hidden"/>
              </w:sdtPr>
              <w:sdtEndPr/>
              <w:sdtContent>
                <w:r w:rsidR="00482827">
                  <w:t>Certification 2 name, year, and validity.</w:t>
                </w:r>
              </w:sdtContent>
            </w:sdt>
          </w:p>
        </w:tc>
      </w:tr>
      <w:tr w:rsidR="009B588E" w14:paraId="416DE43C" w14:textId="77777777" w:rsidTr="006D6E83">
        <w:tc>
          <w:tcPr>
            <w:tcW w:w="445" w:type="dxa"/>
          </w:tcPr>
          <w:p w14:paraId="4EF67B4A" w14:textId="77777777" w:rsidR="009B588E" w:rsidRDefault="00EC7B1B" w:rsidP="008B33BD">
            <w:sdt>
              <w:sdtPr>
                <w:id w:val="4380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60E4B7D9" w14:textId="0D5F47C7" w:rsidR="009B588E" w:rsidRDefault="00EC7B1B" w:rsidP="000069FB">
            <w:sdt>
              <w:sdtPr>
                <w:id w:val="109170492"/>
                <w:placeholder>
                  <w:docPart w:val="EF88CE7404B3448F9906575E0D243C90"/>
                </w:placeholder>
                <w15:appearance w15:val="hidden"/>
              </w:sdtPr>
              <w:sdtEndPr/>
              <w:sdtContent>
                <w:r w:rsidR="00482827">
                  <w:t>Certification 3 name, year, and validity.</w:t>
                </w:r>
              </w:sdtContent>
            </w:sdt>
          </w:p>
        </w:tc>
      </w:tr>
    </w:tbl>
    <w:p w14:paraId="2FD9BAEC" w14:textId="77777777" w:rsidR="009B588E" w:rsidRDefault="009B588E" w:rsidP="008B33BD"/>
    <w:p w14:paraId="55ED0589" w14:textId="77777777" w:rsidR="00A92B24" w:rsidRDefault="00A92B24" w:rsidP="008B33BD"/>
    <w:p w14:paraId="4BE5738E" w14:textId="781ED9C7" w:rsidR="00A92B24" w:rsidRDefault="00A92B24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  <w:r w:rsidRPr="00A92B24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 xml:space="preserve">Professional </w:t>
      </w:r>
      <w: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>Awards</w:t>
      </w:r>
      <w:r w:rsidRPr="00A92B24"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 xml:space="preserve"> / Achievements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A92B24" w14:paraId="66258D8D" w14:textId="77777777" w:rsidTr="008C007C">
        <w:tc>
          <w:tcPr>
            <w:tcW w:w="445" w:type="dxa"/>
          </w:tcPr>
          <w:p w14:paraId="6E401759" w14:textId="77777777" w:rsidR="00A92B24" w:rsidRDefault="00EC7B1B" w:rsidP="008C007C">
            <w:sdt>
              <w:sdtPr>
                <w:id w:val="126988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B2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2BCCAD6A" w14:textId="08A39A98" w:rsidR="00A92B24" w:rsidRDefault="00EC7B1B" w:rsidP="008C007C">
            <w:sdt>
              <w:sdtPr>
                <w:id w:val="-1451392776"/>
                <w:placeholder>
                  <w:docPart w:val="CC71A95ADC1A4184A45859E43C892722"/>
                </w:placeholder>
                <w15:appearance w15:val="hidden"/>
              </w:sdtPr>
              <w:sdtEndPr/>
              <w:sdtContent>
                <w:r w:rsidR="00A92B24">
                  <w:t>Award 1 name, details, and year.</w:t>
                </w:r>
              </w:sdtContent>
            </w:sdt>
          </w:p>
        </w:tc>
      </w:tr>
      <w:tr w:rsidR="00A92B24" w14:paraId="1EF11941" w14:textId="77777777" w:rsidTr="008C007C">
        <w:tc>
          <w:tcPr>
            <w:tcW w:w="445" w:type="dxa"/>
          </w:tcPr>
          <w:p w14:paraId="49B45674" w14:textId="77777777" w:rsidR="00A92B24" w:rsidRDefault="00EC7B1B" w:rsidP="008C007C">
            <w:sdt>
              <w:sdtPr>
                <w:id w:val="-32508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B2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26658020" w14:textId="475E77A5" w:rsidR="00A92B24" w:rsidRDefault="00EC7B1B" w:rsidP="008C007C">
            <w:sdt>
              <w:sdtPr>
                <w:id w:val="299956416"/>
                <w:placeholder>
                  <w:docPart w:val="7CF0ADCAC5014DC88D6F465EEA6FB99E"/>
                </w:placeholder>
                <w15:appearance w15:val="hidden"/>
              </w:sdtPr>
              <w:sdtEndPr/>
              <w:sdtContent>
                <w:sdt>
                  <w:sdtPr>
                    <w:id w:val="-1552765246"/>
                    <w:placeholder>
                      <w:docPart w:val="99EA64CD36EA4477BF69D02BB23BBDB9"/>
                    </w:placeholder>
                    <w15:appearance w15:val="hidden"/>
                  </w:sdtPr>
                  <w:sdtEndPr/>
                  <w:sdtContent>
                    <w:r w:rsidR="00A92B24">
                      <w:t>Award 2 name, details, and year.</w:t>
                    </w:r>
                  </w:sdtContent>
                </w:sdt>
              </w:sdtContent>
            </w:sdt>
          </w:p>
        </w:tc>
      </w:tr>
      <w:tr w:rsidR="00A92B24" w14:paraId="31A5DDE0" w14:textId="77777777" w:rsidTr="008C007C">
        <w:tc>
          <w:tcPr>
            <w:tcW w:w="445" w:type="dxa"/>
          </w:tcPr>
          <w:p w14:paraId="22628CFC" w14:textId="77777777" w:rsidR="00A92B24" w:rsidRDefault="00EC7B1B" w:rsidP="008C007C">
            <w:sdt>
              <w:sdtPr>
                <w:id w:val="110399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2B2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39C76621" w14:textId="19F4B3FD" w:rsidR="00A92B24" w:rsidRDefault="00EC7B1B" w:rsidP="008C007C">
            <w:sdt>
              <w:sdtPr>
                <w:id w:val="-248274882"/>
                <w:placeholder>
                  <w:docPart w:val="29EF8F2C5298475FAD9A97C1B31ED6D0"/>
                </w:placeholder>
                <w15:appearance w15:val="hidden"/>
              </w:sdtPr>
              <w:sdtEndPr/>
              <w:sdtContent>
                <w:sdt>
                  <w:sdtPr>
                    <w:id w:val="1868787670"/>
                    <w:placeholder>
                      <w:docPart w:val="A4B67B82D1A44988969239F8EE1FB9D4"/>
                    </w:placeholder>
                    <w15:appearance w15:val="hidden"/>
                  </w:sdtPr>
                  <w:sdtEndPr/>
                  <w:sdtContent>
                    <w:r w:rsidR="00A92B24">
                      <w:t>Award 3 name, details, and year.</w:t>
                    </w:r>
                  </w:sdtContent>
                </w:sdt>
              </w:sdtContent>
            </w:sdt>
          </w:p>
        </w:tc>
      </w:tr>
    </w:tbl>
    <w:p w14:paraId="3CF68D32" w14:textId="77777777" w:rsidR="00A92B24" w:rsidRPr="00A92B24" w:rsidRDefault="00A92B24" w:rsidP="008B33BD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392D088D" w14:textId="77777777" w:rsidTr="00CB498C">
        <w:tc>
          <w:tcPr>
            <w:tcW w:w="9350" w:type="dxa"/>
            <w:gridSpan w:val="2"/>
          </w:tcPr>
          <w:p w14:paraId="4EE4C381" w14:textId="5C79D7F5" w:rsidR="009B588E" w:rsidRDefault="00EC7B1B" w:rsidP="009B588E">
            <w:pPr>
              <w:pStyle w:val="Heading1"/>
            </w:pPr>
            <w:sdt>
              <w:sdtPr>
                <w:rPr>
                  <w:color w:val="F15B40"/>
                </w:rPr>
                <w:id w:val="-1956167511"/>
                <w:placeholder>
                  <w:docPart w:val="448AAAF796934D73A117AD5764505965"/>
                </w:placeholder>
                <w15:appearance w15:val="hidden"/>
              </w:sdtPr>
              <w:sdtEndPr/>
              <w:sdtContent>
                <w:r w:rsidR="0004394E"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Educational Qualifications</w:t>
                </w:r>
              </w:sdtContent>
            </w:sdt>
            <w:r w:rsidR="00E342DA">
              <w:t xml:space="preserve"> </w:t>
            </w:r>
          </w:p>
        </w:tc>
      </w:tr>
      <w:tr w:rsidR="009B588E" w14:paraId="4132DFD2" w14:textId="77777777" w:rsidTr="006D6E83">
        <w:tc>
          <w:tcPr>
            <w:tcW w:w="445" w:type="dxa"/>
          </w:tcPr>
          <w:p w14:paraId="0FADD727" w14:textId="77777777" w:rsidR="009B588E" w:rsidRDefault="00EC7B1B" w:rsidP="008B33BD">
            <w:sdt>
              <w:sdtPr>
                <w:id w:val="1557816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1B23A30D" w14:textId="07C13BC8" w:rsidR="009B588E" w:rsidRDefault="00482827" w:rsidP="00482827">
            <w:pPr>
              <w:spacing w:before="0" w:after="13" w:line="249" w:lineRule="auto"/>
            </w:pPr>
            <w:r>
              <w:rPr>
                <w:b/>
              </w:rPr>
              <w:t>B.Tech</w:t>
            </w:r>
            <w:r>
              <w:t xml:space="preserve"> from Hindustan University, Chennai – 2019.</w:t>
            </w:r>
          </w:p>
        </w:tc>
      </w:tr>
      <w:tr w:rsidR="009B588E" w14:paraId="01735CB2" w14:textId="77777777" w:rsidTr="006D6E83">
        <w:tc>
          <w:tcPr>
            <w:tcW w:w="445" w:type="dxa"/>
          </w:tcPr>
          <w:p w14:paraId="57C15AAC" w14:textId="77777777" w:rsidR="009B588E" w:rsidRDefault="00EC7B1B" w:rsidP="008B33BD">
            <w:sdt>
              <w:sdtPr>
                <w:id w:val="-61189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2FC05B17" w14:textId="03AFC5F8" w:rsidR="009B588E" w:rsidRDefault="00482827" w:rsidP="00482827">
            <w:pPr>
              <w:spacing w:before="0" w:after="13" w:line="249" w:lineRule="auto"/>
            </w:pPr>
            <w:r>
              <w:rPr>
                <w:b/>
              </w:rPr>
              <w:t xml:space="preserve">Intermediate </w:t>
            </w:r>
            <w:r>
              <w:t>from Narayana Junior College – 2015.</w:t>
            </w:r>
          </w:p>
        </w:tc>
      </w:tr>
      <w:tr w:rsidR="009B588E" w14:paraId="40D96319" w14:textId="77777777" w:rsidTr="006D6E83">
        <w:tc>
          <w:tcPr>
            <w:tcW w:w="445" w:type="dxa"/>
          </w:tcPr>
          <w:p w14:paraId="41B7DC40" w14:textId="77777777" w:rsidR="009B588E" w:rsidRDefault="00EC7B1B" w:rsidP="008B33BD">
            <w:sdt>
              <w:sdtPr>
                <w:id w:val="-195909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58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458956F2" w14:textId="6F731347" w:rsidR="009B588E" w:rsidRDefault="00482827" w:rsidP="00482827">
            <w:pPr>
              <w:spacing w:before="0" w:after="13" w:line="249" w:lineRule="auto"/>
            </w:pPr>
            <w:r>
              <w:rPr>
                <w:b/>
              </w:rPr>
              <w:t>High School</w:t>
            </w:r>
            <w:r>
              <w:t xml:space="preserve"> from Indus English Medium High School – 2013.</w:t>
            </w:r>
          </w:p>
        </w:tc>
      </w:tr>
    </w:tbl>
    <w:p w14:paraId="450CB5FF" w14:textId="77777777" w:rsidR="001232C8" w:rsidRDefault="001232C8" w:rsidP="00635A59"/>
    <w:p w14:paraId="4955AFB5" w14:textId="77777777" w:rsidR="00A92B24" w:rsidRDefault="00A92B24" w:rsidP="00A92B24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</w:p>
    <w:p w14:paraId="2EF0A397" w14:textId="1BDD7589" w:rsidR="00A92B24" w:rsidRDefault="00A92B24" w:rsidP="00A92B24">
      <w:pP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</w:pPr>
      <w:r>
        <w:rPr>
          <w:rFonts w:ascii="Anek Devanagari SemiBold" w:eastAsiaTheme="majorEastAsia" w:hAnsi="Anek Devanagari SemiBold" w:cs="Anek Devanagari SemiBold"/>
          <w:b/>
          <w:bCs/>
          <w:caps/>
          <w:color w:val="F15B40"/>
          <w:spacing w:val="20"/>
          <w:sz w:val="28"/>
          <w:szCs w:val="36"/>
        </w:rPr>
        <w:t>Visa 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92B24" w14:paraId="58E786BE" w14:textId="77777777" w:rsidTr="00A92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7DFE65" w14:textId="4ED3EF59" w:rsidR="00A92B24" w:rsidRDefault="00A92B24" w:rsidP="00A92B24">
            <w:pPr>
              <w:jc w:val="center"/>
            </w:pPr>
            <w:r>
              <w:t>Country</w:t>
            </w:r>
          </w:p>
        </w:tc>
        <w:tc>
          <w:tcPr>
            <w:tcW w:w="3117" w:type="dxa"/>
          </w:tcPr>
          <w:p w14:paraId="3595174C" w14:textId="60F1216E" w:rsidR="00A92B24" w:rsidRDefault="00A92B24" w:rsidP="00A92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Visa Type</w:t>
            </w:r>
          </w:p>
        </w:tc>
        <w:tc>
          <w:tcPr>
            <w:tcW w:w="3117" w:type="dxa"/>
          </w:tcPr>
          <w:p w14:paraId="33AB97B3" w14:textId="27222BA2" w:rsidR="00A92B24" w:rsidRDefault="00A92B24" w:rsidP="00A92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Validity (MM-YYYY)</w:t>
            </w:r>
          </w:p>
        </w:tc>
      </w:tr>
      <w:tr w:rsidR="00A92B24" w14:paraId="3457EE68" w14:textId="77777777" w:rsidTr="00A92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290343" w14:textId="77777777" w:rsidR="00A92B24" w:rsidRPr="00A92B24" w:rsidRDefault="00A92B24" w:rsidP="00635A59">
            <w:pPr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516EEBD1" w14:textId="77777777" w:rsidR="00A92B24" w:rsidRPr="00A92B24" w:rsidRDefault="00A92B24" w:rsidP="0063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27599FE5" w14:textId="77777777" w:rsidR="00A92B24" w:rsidRPr="00A92B24" w:rsidRDefault="00A92B24" w:rsidP="0063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</w:tr>
      <w:tr w:rsidR="00A92B24" w14:paraId="63071012" w14:textId="77777777" w:rsidTr="00A92B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61D9EF" w14:textId="77777777" w:rsidR="00A92B24" w:rsidRPr="00A92B24" w:rsidRDefault="00A92B24" w:rsidP="00635A59">
            <w:pPr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40F26A9C" w14:textId="77777777" w:rsidR="00A92B24" w:rsidRPr="00A92B24" w:rsidRDefault="00A92B24" w:rsidP="00635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2EF0B2C6" w14:textId="77777777" w:rsidR="00A92B24" w:rsidRPr="00A92B24" w:rsidRDefault="00A92B24" w:rsidP="00635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</w:tr>
      <w:tr w:rsidR="00A92B24" w14:paraId="3CC6B472" w14:textId="77777777" w:rsidTr="00A92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0080F2" w14:textId="77777777" w:rsidR="00A92B24" w:rsidRPr="00A92B24" w:rsidRDefault="00A92B24" w:rsidP="00635A59">
            <w:pPr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2B5F87CD" w14:textId="77777777" w:rsidR="00A92B24" w:rsidRPr="00A92B24" w:rsidRDefault="00A92B24" w:rsidP="0063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0AE98CAE" w14:textId="77777777" w:rsidR="00A92B24" w:rsidRPr="00A92B24" w:rsidRDefault="00A92B24" w:rsidP="0063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</w:tr>
      <w:tr w:rsidR="00A92B24" w14:paraId="7ADB52D6" w14:textId="77777777" w:rsidTr="00A92B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054CF6" w14:textId="77777777" w:rsidR="00A92B24" w:rsidRPr="00A92B24" w:rsidRDefault="00A92B24" w:rsidP="00635A59">
            <w:pPr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1C664127" w14:textId="77777777" w:rsidR="00A92B24" w:rsidRPr="00A92B24" w:rsidRDefault="00A92B24" w:rsidP="00635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  <w:tc>
          <w:tcPr>
            <w:tcW w:w="3117" w:type="dxa"/>
          </w:tcPr>
          <w:p w14:paraId="19DE2919" w14:textId="77777777" w:rsidR="00A92B24" w:rsidRPr="00A92B24" w:rsidRDefault="00A92B24" w:rsidP="00635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nek Devanagari" w:hAnsi="Anek Devanagari" w:cs="Anek Devanagari"/>
              </w:rPr>
            </w:pPr>
          </w:p>
        </w:tc>
      </w:tr>
    </w:tbl>
    <w:p w14:paraId="7F31A76B" w14:textId="77777777" w:rsidR="00A92B24" w:rsidRPr="00635A59" w:rsidRDefault="00A92B24" w:rsidP="00635A59"/>
    <w:sectPr w:rsidR="00A92B24" w:rsidRPr="00635A59" w:rsidSect="0000117B">
      <w:headerReference w:type="default" r:id="rId11"/>
      <w:footerReference w:type="default" r:id="rId12"/>
      <w:pgSz w:w="12240" w:h="15840" w:code="1"/>
      <w:pgMar w:top="1009" w:right="1440" w:bottom="72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90D04" w14:textId="77777777" w:rsidR="00744152" w:rsidRDefault="00744152" w:rsidP="0058680F">
      <w:r>
        <w:separator/>
      </w:r>
    </w:p>
  </w:endnote>
  <w:endnote w:type="continuationSeparator" w:id="0">
    <w:p w14:paraId="4C0CBC10" w14:textId="77777777" w:rsidR="00744152" w:rsidRDefault="00744152" w:rsidP="0058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 w:val="0"/>
      </w:rPr>
      <w:id w:val="910352868"/>
      <w:docPartObj>
        <w:docPartGallery w:val="Page Numbers (Bottom of Page)"/>
        <w:docPartUnique/>
      </w:docPartObj>
    </w:sdtPr>
    <w:sdtEndPr>
      <w:rPr>
        <w:b/>
        <w:color w:val="7F7F7F" w:themeColor="background1" w:themeShade="7F"/>
        <w:spacing w:val="60"/>
      </w:rPr>
    </w:sdtEndPr>
    <w:sdtContent>
      <w:p w14:paraId="61DC7035" w14:textId="5167EDFB" w:rsidR="0069300D" w:rsidRDefault="0069300D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42F399" w14:textId="7E2B655C" w:rsidR="00350D53" w:rsidRDefault="00350D53" w:rsidP="00350D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04B15" w14:textId="77777777" w:rsidR="00744152" w:rsidRDefault="00744152" w:rsidP="0058680F">
      <w:r>
        <w:separator/>
      </w:r>
    </w:p>
  </w:footnote>
  <w:footnote w:type="continuationSeparator" w:id="0">
    <w:p w14:paraId="3DAA6C19" w14:textId="77777777" w:rsidR="00744152" w:rsidRDefault="00744152" w:rsidP="00586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C7B8" w14:textId="21B3C4C5" w:rsidR="0069300D" w:rsidRDefault="0069300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906F38" wp14:editId="46E1177D">
          <wp:simplePos x="0" y="0"/>
          <wp:positionH relativeFrom="column">
            <wp:posOffset>4998720</wp:posOffset>
          </wp:positionH>
          <wp:positionV relativeFrom="paragraph">
            <wp:posOffset>-412115</wp:posOffset>
          </wp:positionV>
          <wp:extent cx="1838960" cy="601788"/>
          <wp:effectExtent l="0" t="0" r="0" b="8255"/>
          <wp:wrapNone/>
          <wp:docPr id="185329298" name="Picture 1" descr="A blue text on a white background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29298" name="Picture 1" descr="A blue text on a white background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972" cy="603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36E49"/>
    <w:multiLevelType w:val="hybridMultilevel"/>
    <w:tmpl w:val="4D7AB528"/>
    <w:lvl w:ilvl="0" w:tplc="42AC21E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980BCE">
      <w:start w:val="1"/>
      <w:numFmt w:val="bullet"/>
      <w:lvlText w:val="o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25B8E">
      <w:start w:val="1"/>
      <w:numFmt w:val="bullet"/>
      <w:lvlText w:val="▪"/>
      <w:lvlJc w:val="left"/>
      <w:pPr>
        <w:ind w:left="3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A5C0C">
      <w:start w:val="1"/>
      <w:numFmt w:val="bullet"/>
      <w:lvlText w:val="•"/>
      <w:lvlJc w:val="left"/>
      <w:pPr>
        <w:ind w:left="3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27938">
      <w:start w:val="1"/>
      <w:numFmt w:val="bullet"/>
      <w:lvlText w:val="o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70C734">
      <w:start w:val="1"/>
      <w:numFmt w:val="bullet"/>
      <w:lvlText w:val="▪"/>
      <w:lvlJc w:val="left"/>
      <w:pPr>
        <w:ind w:left="5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3A9FF0">
      <w:start w:val="1"/>
      <w:numFmt w:val="bullet"/>
      <w:lvlText w:val="•"/>
      <w:lvlJc w:val="left"/>
      <w:pPr>
        <w:ind w:left="5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26A778">
      <w:start w:val="1"/>
      <w:numFmt w:val="bullet"/>
      <w:lvlText w:val="o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44FFCA">
      <w:start w:val="1"/>
      <w:numFmt w:val="bullet"/>
      <w:lvlText w:val="▪"/>
      <w:lvlJc w:val="left"/>
      <w:pPr>
        <w:ind w:left="7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85C26"/>
    <w:multiLevelType w:val="hybridMultilevel"/>
    <w:tmpl w:val="CE38D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010EA"/>
    <w:multiLevelType w:val="hybridMultilevel"/>
    <w:tmpl w:val="10F60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511386"/>
    <w:multiLevelType w:val="hybridMultilevel"/>
    <w:tmpl w:val="6810B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540833">
    <w:abstractNumId w:val="11"/>
  </w:num>
  <w:num w:numId="2" w16cid:durableId="680739714">
    <w:abstractNumId w:val="0"/>
  </w:num>
  <w:num w:numId="3" w16cid:durableId="1067648914">
    <w:abstractNumId w:val="6"/>
  </w:num>
  <w:num w:numId="4" w16cid:durableId="31003919">
    <w:abstractNumId w:val="9"/>
  </w:num>
  <w:num w:numId="5" w16cid:durableId="1298730118">
    <w:abstractNumId w:val="3"/>
  </w:num>
  <w:num w:numId="6" w16cid:durableId="1453942457">
    <w:abstractNumId w:val="4"/>
  </w:num>
  <w:num w:numId="7" w16cid:durableId="187253615">
    <w:abstractNumId w:val="5"/>
  </w:num>
  <w:num w:numId="8" w16cid:durableId="522666686">
    <w:abstractNumId w:val="13"/>
  </w:num>
  <w:num w:numId="9" w16cid:durableId="836001804">
    <w:abstractNumId w:val="14"/>
  </w:num>
  <w:num w:numId="10" w16cid:durableId="1400397966">
    <w:abstractNumId w:val="10"/>
  </w:num>
  <w:num w:numId="11" w16cid:durableId="1176379334">
    <w:abstractNumId w:val="2"/>
  </w:num>
  <w:num w:numId="12" w16cid:durableId="203755675">
    <w:abstractNumId w:val="7"/>
  </w:num>
  <w:num w:numId="13" w16cid:durableId="235940992">
    <w:abstractNumId w:val="12"/>
  </w:num>
  <w:num w:numId="14" w16cid:durableId="1243099263">
    <w:abstractNumId w:val="8"/>
  </w:num>
  <w:num w:numId="15" w16cid:durableId="626199810">
    <w:abstractNumId w:val="1"/>
  </w:num>
  <w:num w:numId="16" w16cid:durableId="1974480183">
    <w:abstractNumId w:val="16"/>
  </w:num>
  <w:num w:numId="17" w16cid:durableId="243614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4F"/>
    <w:rsid w:val="0000117B"/>
    <w:rsid w:val="000069FB"/>
    <w:rsid w:val="00021982"/>
    <w:rsid w:val="0004394E"/>
    <w:rsid w:val="000B30FB"/>
    <w:rsid w:val="000B4E5F"/>
    <w:rsid w:val="000B7543"/>
    <w:rsid w:val="00122C76"/>
    <w:rsid w:val="001232C8"/>
    <w:rsid w:val="00123C6D"/>
    <w:rsid w:val="00130678"/>
    <w:rsid w:val="00135271"/>
    <w:rsid w:val="00153445"/>
    <w:rsid w:val="00166E62"/>
    <w:rsid w:val="001846B2"/>
    <w:rsid w:val="001A0A4B"/>
    <w:rsid w:val="001A5219"/>
    <w:rsid w:val="001B4863"/>
    <w:rsid w:val="001C4DBE"/>
    <w:rsid w:val="001E6F85"/>
    <w:rsid w:val="001F57F7"/>
    <w:rsid w:val="00233D8A"/>
    <w:rsid w:val="00237CC7"/>
    <w:rsid w:val="00243A0A"/>
    <w:rsid w:val="0027145F"/>
    <w:rsid w:val="0028182B"/>
    <w:rsid w:val="0029531E"/>
    <w:rsid w:val="002A103F"/>
    <w:rsid w:val="002D617B"/>
    <w:rsid w:val="002E27E8"/>
    <w:rsid w:val="003033F2"/>
    <w:rsid w:val="00314AB7"/>
    <w:rsid w:val="00316161"/>
    <w:rsid w:val="003428EC"/>
    <w:rsid w:val="00350D53"/>
    <w:rsid w:val="003802C7"/>
    <w:rsid w:val="003A2812"/>
    <w:rsid w:val="003B4002"/>
    <w:rsid w:val="003D1CD0"/>
    <w:rsid w:val="003D4678"/>
    <w:rsid w:val="003D4D40"/>
    <w:rsid w:val="003E35DA"/>
    <w:rsid w:val="003F6EB6"/>
    <w:rsid w:val="003F7541"/>
    <w:rsid w:val="0043632A"/>
    <w:rsid w:val="00445B76"/>
    <w:rsid w:val="00456CF8"/>
    <w:rsid w:val="00482827"/>
    <w:rsid w:val="004918A6"/>
    <w:rsid w:val="004967F9"/>
    <w:rsid w:val="004A58D2"/>
    <w:rsid w:val="004A5DC4"/>
    <w:rsid w:val="004B6355"/>
    <w:rsid w:val="004F2F18"/>
    <w:rsid w:val="004F2F32"/>
    <w:rsid w:val="004F38EC"/>
    <w:rsid w:val="00503DCB"/>
    <w:rsid w:val="00510F45"/>
    <w:rsid w:val="005265ED"/>
    <w:rsid w:val="0053523F"/>
    <w:rsid w:val="00536761"/>
    <w:rsid w:val="005378E9"/>
    <w:rsid w:val="00546A3B"/>
    <w:rsid w:val="0055694F"/>
    <w:rsid w:val="00557B53"/>
    <w:rsid w:val="00571D28"/>
    <w:rsid w:val="00572C85"/>
    <w:rsid w:val="0058680F"/>
    <w:rsid w:val="005927CC"/>
    <w:rsid w:val="005A18DF"/>
    <w:rsid w:val="005D308C"/>
    <w:rsid w:val="005D39DC"/>
    <w:rsid w:val="005F4203"/>
    <w:rsid w:val="0060304D"/>
    <w:rsid w:val="006273E3"/>
    <w:rsid w:val="0063233B"/>
    <w:rsid w:val="00635A59"/>
    <w:rsid w:val="00685458"/>
    <w:rsid w:val="0069300D"/>
    <w:rsid w:val="00695361"/>
    <w:rsid w:val="00696D04"/>
    <w:rsid w:val="006A6B69"/>
    <w:rsid w:val="006C5197"/>
    <w:rsid w:val="006D6E83"/>
    <w:rsid w:val="006E26E6"/>
    <w:rsid w:val="00733643"/>
    <w:rsid w:val="007421AA"/>
    <w:rsid w:val="00744152"/>
    <w:rsid w:val="00755AF9"/>
    <w:rsid w:val="007628D7"/>
    <w:rsid w:val="007854EA"/>
    <w:rsid w:val="00792C53"/>
    <w:rsid w:val="00792D9A"/>
    <w:rsid w:val="007D7966"/>
    <w:rsid w:val="007E00CC"/>
    <w:rsid w:val="007F13F3"/>
    <w:rsid w:val="00811D14"/>
    <w:rsid w:val="00836A25"/>
    <w:rsid w:val="00851766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D7004"/>
    <w:rsid w:val="008E20B6"/>
    <w:rsid w:val="008E590C"/>
    <w:rsid w:val="0091681C"/>
    <w:rsid w:val="00954461"/>
    <w:rsid w:val="0095543B"/>
    <w:rsid w:val="00981289"/>
    <w:rsid w:val="00983B96"/>
    <w:rsid w:val="009B06D0"/>
    <w:rsid w:val="009B588E"/>
    <w:rsid w:val="009C081C"/>
    <w:rsid w:val="009E7834"/>
    <w:rsid w:val="00A347CF"/>
    <w:rsid w:val="00A3626F"/>
    <w:rsid w:val="00A55030"/>
    <w:rsid w:val="00A6621B"/>
    <w:rsid w:val="00A7247E"/>
    <w:rsid w:val="00A92B24"/>
    <w:rsid w:val="00A978F9"/>
    <w:rsid w:val="00AA508B"/>
    <w:rsid w:val="00AB36A4"/>
    <w:rsid w:val="00AC7F46"/>
    <w:rsid w:val="00AD02AE"/>
    <w:rsid w:val="00AD18F0"/>
    <w:rsid w:val="00AE00A5"/>
    <w:rsid w:val="00B04497"/>
    <w:rsid w:val="00B14286"/>
    <w:rsid w:val="00B15EBB"/>
    <w:rsid w:val="00B255A0"/>
    <w:rsid w:val="00B400AF"/>
    <w:rsid w:val="00B41DA0"/>
    <w:rsid w:val="00B44424"/>
    <w:rsid w:val="00B60D68"/>
    <w:rsid w:val="00B735D9"/>
    <w:rsid w:val="00B7421E"/>
    <w:rsid w:val="00BA788F"/>
    <w:rsid w:val="00C055DE"/>
    <w:rsid w:val="00C0619C"/>
    <w:rsid w:val="00C25EC8"/>
    <w:rsid w:val="00C36583"/>
    <w:rsid w:val="00C6250D"/>
    <w:rsid w:val="00C65329"/>
    <w:rsid w:val="00C65A51"/>
    <w:rsid w:val="00C66D4A"/>
    <w:rsid w:val="00CB498C"/>
    <w:rsid w:val="00CC32FA"/>
    <w:rsid w:val="00CD378B"/>
    <w:rsid w:val="00CD412B"/>
    <w:rsid w:val="00CD4ACF"/>
    <w:rsid w:val="00CD61B3"/>
    <w:rsid w:val="00D151CE"/>
    <w:rsid w:val="00D6019B"/>
    <w:rsid w:val="00D72D1E"/>
    <w:rsid w:val="00D87791"/>
    <w:rsid w:val="00D92A4B"/>
    <w:rsid w:val="00D93E61"/>
    <w:rsid w:val="00DB7A67"/>
    <w:rsid w:val="00DD4007"/>
    <w:rsid w:val="00DD4D0E"/>
    <w:rsid w:val="00DD7557"/>
    <w:rsid w:val="00DF5273"/>
    <w:rsid w:val="00E0122E"/>
    <w:rsid w:val="00E024F0"/>
    <w:rsid w:val="00E054BD"/>
    <w:rsid w:val="00E342DA"/>
    <w:rsid w:val="00E40985"/>
    <w:rsid w:val="00E62773"/>
    <w:rsid w:val="00E84482"/>
    <w:rsid w:val="00E9663C"/>
    <w:rsid w:val="00EC7B1B"/>
    <w:rsid w:val="00ED08F6"/>
    <w:rsid w:val="00ED1E1E"/>
    <w:rsid w:val="00EE3D43"/>
    <w:rsid w:val="00EE5986"/>
    <w:rsid w:val="00F02405"/>
    <w:rsid w:val="00F1000C"/>
    <w:rsid w:val="00F341ED"/>
    <w:rsid w:val="00F458C9"/>
    <w:rsid w:val="00F6411B"/>
    <w:rsid w:val="00F85BF5"/>
    <w:rsid w:val="00F86C89"/>
    <w:rsid w:val="00FF7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CDE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FB"/>
    <w:pPr>
      <w:spacing w:before="60" w:after="60" w:line="250" w:lineRule="auto"/>
    </w:pPr>
    <w:rPr>
      <w:rFonts w:cs="Times New Roman (Body CS)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DA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846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42DA"/>
    <w:pPr>
      <w:spacing w:before="0" w:after="360"/>
      <w:contextualSpacing/>
    </w:pPr>
    <w:rPr>
      <w:rFonts w:asciiTheme="majorHAnsi" w:eastAsiaTheme="majorEastAsia" w:hAnsiTheme="majorHAnsi" w:cs="Times New Roman (Headings CS)"/>
      <w:caps/>
      <w:noProof/>
      <w:color w:val="515F23" w:themeColor="accent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42DA"/>
    <w:rPr>
      <w:rFonts w:asciiTheme="majorHAnsi" w:eastAsiaTheme="majorEastAsia" w:hAnsiTheme="majorHAnsi" w:cs="Times New Roman (Headings CS)"/>
      <w:caps/>
      <w:noProof/>
      <w:color w:val="515F23" w:themeColor="accent5"/>
      <w:spacing w:val="10"/>
      <w:kern w:val="28"/>
      <w:sz w:val="6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342DA"/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Cs w:val="32"/>
    </w:rPr>
  </w:style>
  <w:style w:type="paragraph" w:customStyle="1" w:styleId="checklistindent">
    <w:name w:val="checklist indent"/>
    <w:basedOn w:val="Normal"/>
    <w:qFormat/>
    <w:rsid w:val="008B33BD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350D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D53"/>
    <w:rPr>
      <w:sz w:val="21"/>
    </w:rPr>
  </w:style>
  <w:style w:type="paragraph" w:styleId="Footer">
    <w:name w:val="footer"/>
    <w:basedOn w:val="Normal"/>
    <w:link w:val="FooterChar"/>
    <w:uiPriority w:val="99"/>
    <w:rsid w:val="00F02405"/>
    <w:pPr>
      <w:tabs>
        <w:tab w:val="center" w:pos="4513"/>
        <w:tab w:val="right" w:pos="9026"/>
      </w:tabs>
      <w:spacing w:before="0" w:after="0" w:line="240" w:lineRule="auto"/>
    </w:pPr>
    <w:rPr>
      <w:b/>
      <w:caps/>
      <w:color w:val="515F23" w:themeColor="accent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342DA"/>
    <w:rPr>
      <w:rFonts w:ascii="Century Gothic" w:hAnsi="Century Gothic"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42D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69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rsid w:val="000069FB"/>
    <w:pPr>
      <w:numPr>
        <w:ilvl w:val="1"/>
      </w:numPr>
      <w:spacing w:after="160"/>
    </w:pPr>
    <w:rPr>
      <w:rFonts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69FB"/>
    <w:rPr>
      <w:color w:val="5A5A5A" w:themeColor="text1" w:themeTint="A5"/>
      <w:spacing w:val="15"/>
      <w:sz w:val="22"/>
      <w:szCs w:val="22"/>
    </w:rPr>
  </w:style>
  <w:style w:type="character" w:customStyle="1" w:styleId="print1">
    <w:name w:val="print1"/>
    <w:uiPriority w:val="99"/>
    <w:rsid w:val="00EE3D43"/>
    <w:rPr>
      <w:rFonts w:ascii="Verdana" w:hAnsi="Verdana" w:hint="default"/>
      <w:color w:val="333333"/>
      <w:sz w:val="18"/>
    </w:rPr>
  </w:style>
  <w:style w:type="table" w:styleId="PlainTable3">
    <w:name w:val="Plain Table 3"/>
    <w:basedOn w:val="TableNormal"/>
    <w:uiPriority w:val="99"/>
    <w:rsid w:val="004F2F3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30678"/>
    <w:tblPr>
      <w:tblStyleRowBandSize w:val="1"/>
      <w:tblStyleColBandSize w:val="1"/>
      <w:tblBorders>
        <w:top w:val="single" w:sz="4" w:space="0" w:color="B8B0ED" w:themeColor="accent2"/>
        <w:left w:val="single" w:sz="4" w:space="0" w:color="B8B0ED" w:themeColor="accent2"/>
        <w:bottom w:val="single" w:sz="4" w:space="0" w:color="B8B0ED" w:themeColor="accent2"/>
        <w:right w:val="single" w:sz="4" w:space="0" w:color="B8B0E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8B0ED" w:themeFill="accent2"/>
      </w:tcPr>
    </w:tblStylePr>
    <w:tblStylePr w:type="lastRow">
      <w:rPr>
        <w:b/>
        <w:bCs/>
      </w:rPr>
      <w:tblPr/>
      <w:tcPr>
        <w:tcBorders>
          <w:top w:val="double" w:sz="4" w:space="0" w:color="B8B0E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8B0ED" w:themeColor="accent2"/>
          <w:right w:val="single" w:sz="4" w:space="0" w:color="B8B0ED" w:themeColor="accent2"/>
        </w:tcBorders>
      </w:tcPr>
    </w:tblStylePr>
    <w:tblStylePr w:type="band1Horz">
      <w:tblPr/>
      <w:tcPr>
        <w:tcBorders>
          <w:top w:val="single" w:sz="4" w:space="0" w:color="B8B0ED" w:themeColor="accent2"/>
          <w:bottom w:val="single" w:sz="4" w:space="0" w:color="B8B0E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8B0ED" w:themeColor="accent2"/>
          <w:left w:val="nil"/>
        </w:tcBorders>
      </w:tcPr>
    </w:tblStylePr>
    <w:tblStylePr w:type="swCell">
      <w:tblPr/>
      <w:tcPr>
        <w:tcBorders>
          <w:top w:val="double" w:sz="4" w:space="0" w:color="B8B0ED" w:themeColor="accent2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30678"/>
    <w:tblPr>
      <w:tblStyleRowBandSize w:val="1"/>
      <w:tblStyleColBandSize w:val="1"/>
      <w:tblBorders>
        <w:top w:val="single" w:sz="4" w:space="0" w:color="515F23" w:themeColor="accent5"/>
        <w:left w:val="single" w:sz="4" w:space="0" w:color="515F23" w:themeColor="accent5"/>
        <w:bottom w:val="single" w:sz="4" w:space="0" w:color="515F23" w:themeColor="accent5"/>
        <w:right w:val="single" w:sz="4" w:space="0" w:color="515F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5F23" w:themeFill="accent5"/>
      </w:tcPr>
    </w:tblStylePr>
    <w:tblStylePr w:type="lastRow">
      <w:rPr>
        <w:b/>
        <w:bCs/>
      </w:rPr>
      <w:tblPr/>
      <w:tcPr>
        <w:tcBorders>
          <w:top w:val="double" w:sz="4" w:space="0" w:color="515F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15F23" w:themeColor="accent5"/>
          <w:right w:val="single" w:sz="4" w:space="0" w:color="515F23" w:themeColor="accent5"/>
        </w:tcBorders>
      </w:tcPr>
    </w:tblStylePr>
    <w:tblStylePr w:type="band1Horz">
      <w:tblPr/>
      <w:tcPr>
        <w:tcBorders>
          <w:top w:val="single" w:sz="4" w:space="0" w:color="515F23" w:themeColor="accent5"/>
          <w:bottom w:val="single" w:sz="4" w:space="0" w:color="515F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15F23" w:themeColor="accent5"/>
          <w:left w:val="nil"/>
        </w:tcBorders>
      </w:tcPr>
    </w:tblStylePr>
    <w:tblStylePr w:type="swCell">
      <w:tblPr/>
      <w:tcPr>
        <w:tcBorders>
          <w:top w:val="double" w:sz="4" w:space="0" w:color="515F23" w:themeColor="accent5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13067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9E78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xxxxxxxxx@coforg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an.kochar\AppData\Roaming\Microsoft\Templates\Resume%20writing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3E76A24A9416693F3B02824E7E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9D38A-24CF-4AC6-A17A-D96BC82DBAC8}"/>
      </w:docPartPr>
      <w:docPartBody>
        <w:p w:rsidR="004C5D2D" w:rsidRDefault="00D034A0">
          <w:pPr>
            <w:pStyle w:val="EED3E76A24A9416693F3B02824E7EAFD"/>
          </w:pPr>
          <w:r w:rsidRPr="00E342DA">
            <w:rPr>
              <w:rStyle w:val="TitleChar"/>
              <w:caps w:val="0"/>
            </w:rPr>
            <w:t>Resume writing checklist</w:t>
          </w:r>
        </w:p>
      </w:docPartBody>
    </w:docPart>
    <w:docPart>
      <w:docPartPr>
        <w:name w:val="B9938BD4393D4DD2A138B47B8ACBC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04345-D542-4823-BACE-416CBAD9C2FD}"/>
      </w:docPartPr>
      <w:docPartBody>
        <w:p w:rsidR="004C5D2D" w:rsidRDefault="00D034A0">
          <w:pPr>
            <w:pStyle w:val="B9938BD4393D4DD2A138B47B8ACBC8FA"/>
          </w:pPr>
          <w:r w:rsidRPr="00E342DA">
            <w:t>Format</w:t>
          </w:r>
        </w:p>
      </w:docPartBody>
    </w:docPart>
    <w:docPart>
      <w:docPartPr>
        <w:name w:val="6978C379A6A74ED2B6DCE1A792904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E970E-80AB-4D7D-B7C7-7765D194BA02}"/>
      </w:docPartPr>
      <w:docPartBody>
        <w:p w:rsidR="004C5D2D" w:rsidRDefault="00D034A0">
          <w:pPr>
            <w:pStyle w:val="6978C379A6A74ED2B6DCE1A792904DD2"/>
          </w:pPr>
          <w:r w:rsidRPr="00E342DA">
            <w:t>Education and training</w:t>
          </w:r>
        </w:p>
      </w:docPartBody>
    </w:docPart>
    <w:docPart>
      <w:docPartPr>
        <w:name w:val="CDF4D20E74034DB3A741F934F1BF8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ECF81-0D59-4C02-BE88-A4541BBA52F4}"/>
      </w:docPartPr>
      <w:docPartBody>
        <w:p w:rsidR="004C5D2D" w:rsidRDefault="00D034A0">
          <w:pPr>
            <w:pStyle w:val="CDF4D20E74034DB3A741F934F1BF8964"/>
          </w:pPr>
          <w:r w:rsidRPr="000069FB">
            <w:t>List your education and training in reverse chronological order.</w:t>
          </w:r>
        </w:p>
      </w:docPartBody>
    </w:docPart>
    <w:docPart>
      <w:docPartPr>
        <w:name w:val="448AAAF796934D73A117AD5764505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D74C9-859F-4EA7-BCB7-3CFCB2CF4EDA}"/>
      </w:docPartPr>
      <w:docPartBody>
        <w:p w:rsidR="004C5D2D" w:rsidRDefault="00D034A0">
          <w:pPr>
            <w:pStyle w:val="448AAAF796934D73A117AD5764505965"/>
          </w:pPr>
          <w:r w:rsidRPr="00E342DA">
            <w:t>Experience</w:t>
          </w:r>
        </w:p>
      </w:docPartBody>
    </w:docPart>
    <w:docPart>
      <w:docPartPr>
        <w:name w:val="C34EFFBE039341EB8737A0943FBE6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A2CD3-31D3-46AA-9DAB-CBC684D41ABD}"/>
      </w:docPartPr>
      <w:docPartBody>
        <w:p w:rsidR="004C5D2D" w:rsidRDefault="000B4F6F" w:rsidP="000B4F6F">
          <w:pPr>
            <w:pStyle w:val="C34EFFBE039341EB8737A0943FBE6922"/>
          </w:pPr>
          <w:r w:rsidRPr="000069FB">
            <w:t>List your education and training in reverse chronological order.</w:t>
          </w:r>
        </w:p>
      </w:docPartBody>
    </w:docPart>
    <w:docPart>
      <w:docPartPr>
        <w:name w:val="EF88CE7404B3448F9906575E0D243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11075-B80C-4D3F-AC57-7388DE87305C}"/>
      </w:docPartPr>
      <w:docPartBody>
        <w:p w:rsidR="004C5D2D" w:rsidRDefault="000B4F6F" w:rsidP="000B4F6F">
          <w:pPr>
            <w:pStyle w:val="EF88CE7404B3448F9906575E0D243C90"/>
          </w:pPr>
          <w:r w:rsidRPr="000069FB">
            <w:t>List your education and training in reverse chronological order.</w:t>
          </w:r>
        </w:p>
      </w:docPartBody>
    </w:docPart>
    <w:docPart>
      <w:docPartPr>
        <w:name w:val="C84AE14595654AF0B8C8EB95E5AC8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EE79D-EE19-4EBA-8018-0ECC39D3C57F}"/>
      </w:docPartPr>
      <w:docPartBody>
        <w:p w:rsidR="004C5D2D" w:rsidRDefault="000B4F6F" w:rsidP="000B4F6F">
          <w:pPr>
            <w:pStyle w:val="C84AE14595654AF0B8C8EB95E5AC8F30"/>
          </w:pPr>
          <w:r w:rsidRPr="00E342DA">
            <w:t>Contact details</w:t>
          </w:r>
        </w:p>
      </w:docPartBody>
    </w:docPart>
    <w:docPart>
      <w:docPartPr>
        <w:name w:val="CC71A95ADC1A4184A45859E43C892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CEC21-A592-458B-ABE9-6D1E64DC3C5A}"/>
      </w:docPartPr>
      <w:docPartBody>
        <w:p w:rsidR="00CA6D2A" w:rsidRDefault="0011216F" w:rsidP="0011216F">
          <w:pPr>
            <w:pStyle w:val="CC71A95ADC1A4184A45859E43C892722"/>
          </w:pPr>
          <w:r w:rsidRPr="000069FB">
            <w:t>List your education and training in reverse chronological order.</w:t>
          </w:r>
        </w:p>
      </w:docPartBody>
    </w:docPart>
    <w:docPart>
      <w:docPartPr>
        <w:name w:val="7CF0ADCAC5014DC88D6F465EEA6F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9ED22-7B30-4A44-9030-025D944D8C1F}"/>
      </w:docPartPr>
      <w:docPartBody>
        <w:p w:rsidR="00CA6D2A" w:rsidRDefault="0011216F" w:rsidP="0011216F">
          <w:pPr>
            <w:pStyle w:val="7CF0ADCAC5014DC88D6F465EEA6FB99E"/>
          </w:pPr>
          <w:r w:rsidRPr="000069FB">
            <w:t>List your education and training in reverse chronological order.</w:t>
          </w:r>
        </w:p>
      </w:docPartBody>
    </w:docPart>
    <w:docPart>
      <w:docPartPr>
        <w:name w:val="29EF8F2C5298475FAD9A97C1B31ED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920F4-0D13-4510-8DEC-BC54E2630860}"/>
      </w:docPartPr>
      <w:docPartBody>
        <w:p w:rsidR="00CA6D2A" w:rsidRDefault="0011216F" w:rsidP="0011216F">
          <w:pPr>
            <w:pStyle w:val="29EF8F2C5298475FAD9A97C1B31ED6D0"/>
          </w:pPr>
          <w:r w:rsidRPr="000069FB">
            <w:t>List your education and training in reverse chronological order.</w:t>
          </w:r>
        </w:p>
      </w:docPartBody>
    </w:docPart>
    <w:docPart>
      <w:docPartPr>
        <w:name w:val="99EA64CD36EA4477BF69D02BB23BB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50E34-510B-4BD8-B61F-AB03B03CEBA3}"/>
      </w:docPartPr>
      <w:docPartBody>
        <w:p w:rsidR="00CA6D2A" w:rsidRDefault="0011216F" w:rsidP="0011216F">
          <w:pPr>
            <w:pStyle w:val="99EA64CD36EA4477BF69D02BB23BBDB9"/>
          </w:pPr>
          <w:r w:rsidRPr="000069FB">
            <w:t>List your education and training in reverse chronological order.</w:t>
          </w:r>
        </w:p>
      </w:docPartBody>
    </w:docPart>
    <w:docPart>
      <w:docPartPr>
        <w:name w:val="A4B67B82D1A44988969239F8EE1FB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A97BD-2978-470A-BABC-F3B7B8A163AE}"/>
      </w:docPartPr>
      <w:docPartBody>
        <w:p w:rsidR="00CA6D2A" w:rsidRDefault="0011216F" w:rsidP="0011216F">
          <w:pPr>
            <w:pStyle w:val="A4B67B82D1A44988969239F8EE1FB9D4"/>
          </w:pPr>
          <w:r w:rsidRPr="000069FB">
            <w:t>List your education and training in reverse chronological order.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6F"/>
    <w:rsid w:val="000B4F6F"/>
    <w:rsid w:val="0011216F"/>
    <w:rsid w:val="004C0A0D"/>
    <w:rsid w:val="004C5D2D"/>
    <w:rsid w:val="004D14BF"/>
    <w:rsid w:val="005F4F0B"/>
    <w:rsid w:val="00BB438F"/>
    <w:rsid w:val="00C4512E"/>
    <w:rsid w:val="00CA6D2A"/>
    <w:rsid w:val="00D0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360" w:line="250" w:lineRule="auto"/>
      <w:contextualSpacing/>
    </w:pPr>
    <w:rPr>
      <w:rFonts w:asciiTheme="majorHAnsi" w:eastAsiaTheme="majorEastAsia" w:hAnsiTheme="majorHAnsi" w:cs="Times New Roman (Headings CS)"/>
      <w:caps/>
      <w:noProof/>
      <w:color w:val="5B9BD5" w:themeColor="accent5"/>
      <w:spacing w:val="10"/>
      <w:kern w:val="28"/>
      <w:sz w:val="60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 (Headings CS)"/>
      <w:caps/>
      <w:noProof/>
      <w:color w:val="5B9BD5" w:themeColor="accent5"/>
      <w:spacing w:val="10"/>
      <w:kern w:val="28"/>
      <w:sz w:val="60"/>
      <w:szCs w:val="52"/>
      <w14:ligatures w14:val="none"/>
    </w:rPr>
  </w:style>
  <w:style w:type="paragraph" w:customStyle="1" w:styleId="EED3E76A24A9416693F3B02824E7EAFD">
    <w:name w:val="EED3E76A24A9416693F3B02824E7EAFD"/>
  </w:style>
  <w:style w:type="paragraph" w:customStyle="1" w:styleId="B9938BD4393D4DD2A138B47B8ACBC8FA">
    <w:name w:val="B9938BD4393D4DD2A138B47B8ACBC8FA"/>
  </w:style>
  <w:style w:type="character" w:styleId="Hyperlink">
    <w:name w:val="Hyperlink"/>
    <w:basedOn w:val="DefaultParagraphFont"/>
    <w:uiPriority w:val="99"/>
    <w:rsid w:val="000B4F6F"/>
    <w:rPr>
      <w:color w:val="0563C1" w:themeColor="hyperlink"/>
      <w:u w:val="single"/>
    </w:rPr>
  </w:style>
  <w:style w:type="paragraph" w:customStyle="1" w:styleId="6978C379A6A74ED2B6DCE1A792904DD2">
    <w:name w:val="6978C379A6A74ED2B6DCE1A792904DD2"/>
  </w:style>
  <w:style w:type="paragraph" w:customStyle="1" w:styleId="CDF4D20E74034DB3A741F934F1BF8964">
    <w:name w:val="CDF4D20E74034DB3A741F934F1BF8964"/>
  </w:style>
  <w:style w:type="paragraph" w:customStyle="1" w:styleId="448AAAF796934D73A117AD5764505965">
    <w:name w:val="448AAAF796934D73A117AD5764505965"/>
  </w:style>
  <w:style w:type="paragraph" w:customStyle="1" w:styleId="C34EFFBE039341EB8737A0943FBE6922">
    <w:name w:val="C34EFFBE039341EB8737A0943FBE6922"/>
    <w:rsid w:val="000B4F6F"/>
  </w:style>
  <w:style w:type="paragraph" w:customStyle="1" w:styleId="EF88CE7404B3448F9906575E0D243C90">
    <w:name w:val="EF88CE7404B3448F9906575E0D243C90"/>
    <w:rsid w:val="000B4F6F"/>
  </w:style>
  <w:style w:type="paragraph" w:customStyle="1" w:styleId="C84AE14595654AF0B8C8EB95E5AC8F30">
    <w:name w:val="C84AE14595654AF0B8C8EB95E5AC8F30"/>
    <w:rsid w:val="000B4F6F"/>
  </w:style>
  <w:style w:type="paragraph" w:customStyle="1" w:styleId="CC71A95ADC1A4184A45859E43C892722">
    <w:name w:val="CC71A95ADC1A4184A45859E43C892722"/>
    <w:rsid w:val="0011216F"/>
  </w:style>
  <w:style w:type="paragraph" w:customStyle="1" w:styleId="7CF0ADCAC5014DC88D6F465EEA6FB99E">
    <w:name w:val="7CF0ADCAC5014DC88D6F465EEA6FB99E"/>
    <w:rsid w:val="0011216F"/>
  </w:style>
  <w:style w:type="paragraph" w:customStyle="1" w:styleId="29EF8F2C5298475FAD9A97C1B31ED6D0">
    <w:name w:val="29EF8F2C5298475FAD9A97C1B31ED6D0"/>
    <w:rsid w:val="0011216F"/>
  </w:style>
  <w:style w:type="paragraph" w:customStyle="1" w:styleId="99EA64CD36EA4477BF69D02BB23BBDB9">
    <w:name w:val="99EA64CD36EA4477BF69D02BB23BBDB9"/>
    <w:rsid w:val="0011216F"/>
  </w:style>
  <w:style w:type="paragraph" w:customStyle="1" w:styleId="A4B67B82D1A44988969239F8EE1FB9D4">
    <w:name w:val="A4B67B82D1A44988969239F8EE1FB9D4"/>
    <w:rsid w:val="001121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93534D-56AD-4079-B1A6-950786BEB7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1AF4C96-F2F8-422E-AF0F-FEC8C0A06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68A429-56A2-48CE-A8D6-A6D04D3C6FB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writing checklist</Template>
  <TotalTime>0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2023-11-22T10:58:00Z</dcterms:created>
  <dcterms:modified xsi:type="dcterms:W3CDTF">2023-12-13T11:00:00Z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